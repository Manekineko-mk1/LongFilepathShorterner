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3A70A" w14:textId="5E486621" w:rsidR="0069604C" w:rsidRPr="0080498F" w:rsidRDefault="00457B2B" w:rsidP="00D4425E">
      <w:pPr>
        <w:pStyle w:val="BodyText"/>
        <w:spacing w:after="10960" w:line="240" w:lineRule="auto"/>
        <w:rPr>
          <w:lang w:val="en-US"/>
        </w:rPr>
      </w:pPr>
      <w:r w:rsidRPr="0080498F">
        <w:rPr>
          <w:noProof/>
          <w:lang w:val="en-US"/>
        </w:rPr>
        <w:drawing>
          <wp:anchor distT="0" distB="0" distL="114300" distR="114300" simplePos="0" relativeHeight="251731968" behindDoc="1" locked="1" layoutInCell="1" allowOverlap="1" wp14:anchorId="074FB42D" wp14:editId="1A82DC74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6261100" cy="6261100"/>
            <wp:effectExtent l="0" t="0" r="635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BEF7E" w14:textId="66480AA1" w:rsidR="00C77E14" w:rsidRPr="0080498F" w:rsidRDefault="000B2B56" w:rsidP="00C77E14">
      <w:pPr>
        <w:rPr>
          <w:lang w:val="en-US"/>
        </w:rPr>
      </w:pPr>
      <w:r w:rsidRPr="0080498F">
        <w:rPr>
          <w:noProof/>
          <w:lang w:val="en-US"/>
        </w:rPr>
        <w:drawing>
          <wp:anchor distT="0" distB="0" distL="114300" distR="114300" simplePos="0" relativeHeight="251722752" behindDoc="1" locked="1" layoutInCell="1" allowOverlap="1" wp14:anchorId="0A208C19" wp14:editId="74CCADDC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1295400" cy="602742"/>
            <wp:effectExtent l="0" t="0" r="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02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E14" w:rsidRPr="0080498F">
        <w:rPr>
          <w:noProof/>
          <w:lang w:val="en-US"/>
        </w:rPr>
        <mc:AlternateContent>
          <mc:Choice Requires="wps">
            <w:drawing>
              <wp:inline distT="0" distB="0" distL="0" distR="0" wp14:anchorId="51560595" wp14:editId="6C211897">
                <wp:extent cx="6477000" cy="2029496"/>
                <wp:effectExtent l="0" t="0" r="0" b="889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20294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C5F8C" w14:textId="1CB64FAD" w:rsidR="00C10602" w:rsidRPr="00AE694E" w:rsidRDefault="00A2745E" w:rsidP="003F0629">
                            <w:pPr>
                              <w:pStyle w:val="DocumentTitle"/>
                            </w:pPr>
                            <w:r>
                              <w:t>Long File Path Shorten Script Documentation</w:t>
                            </w:r>
                          </w:p>
                          <w:p w14:paraId="779A567F" w14:textId="6B2FC0DA" w:rsidR="00C10602" w:rsidRDefault="00C10602" w:rsidP="00B16544">
                            <w:pPr>
                              <w:pStyle w:val="Subtitle"/>
                            </w:pPr>
                          </w:p>
                          <w:p w14:paraId="76F541C4" w14:textId="49DD6F5A" w:rsidR="00A15181" w:rsidRPr="00AE694E" w:rsidRDefault="00A15181" w:rsidP="003F0629">
                            <w:pPr>
                              <w:pStyle w:val="DepartmentorOwner"/>
                            </w:pPr>
                          </w:p>
                          <w:p w14:paraId="39E8F151" w14:textId="4297A3B8" w:rsidR="00C10602" w:rsidRPr="00AE694E" w:rsidRDefault="000C1194" w:rsidP="00595345">
                            <w:pPr>
                              <w:pStyle w:val="Date"/>
                            </w:pPr>
                            <w:sdt>
                              <w:sdtPr>
                                <w:alias w:val="Date"/>
                                <w:tag w:val=""/>
                                <w:id w:val="-1639332707"/>
                                <w:placeholder>
                                  <w:docPart w:val="D62BC9813F5148489F7C932B2AEC7DE5"/>
                                </w:placeholder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 w:fullDate="2024-02-07T00:00:00Z">
                                  <w:dateFormat w:val="yyyy-MM-dd"/>
                                  <w:lid w:val="en-CA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r w:rsidR="002A1EE0">
                                  <w:rPr>
                                    <w:lang w:val="en-CA"/>
                                  </w:rPr>
                                  <w:t>2024-02-07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156059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510pt;height:15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" filled="f" stroked="f">
                <v:textbox inset="0,0,0,0">
                  <w:txbxContent>
                    <w:p w14:paraId="2B6C5F8C" w14:textId="1CB64FAD" w:rsidR="00C10602" w:rsidRPr="00AE694E" w:rsidRDefault="00A2745E" w:rsidP="003F0629">
                      <w:pPr>
                        <w:pStyle w:val="DocumentTitle"/>
                      </w:pPr>
                      <w:r>
                        <w:t>Long File Path Shorten Script Documentation</w:t>
                      </w:r>
                    </w:p>
                    <w:p w14:paraId="779A567F" w14:textId="6B2FC0DA" w:rsidR="00C10602" w:rsidRDefault="00C10602" w:rsidP="00B16544">
                      <w:pPr>
                        <w:pStyle w:val="Subtitle"/>
                      </w:pPr>
                    </w:p>
                    <w:p w14:paraId="76F541C4" w14:textId="49DD6F5A" w:rsidR="00A15181" w:rsidRPr="00AE694E" w:rsidRDefault="00A15181" w:rsidP="003F0629">
                      <w:pPr>
                        <w:pStyle w:val="DepartmentorOwner"/>
                      </w:pPr>
                    </w:p>
                    <w:p w14:paraId="39E8F151" w14:textId="4297A3B8" w:rsidR="00C10602" w:rsidRPr="00AE694E" w:rsidRDefault="000C1194" w:rsidP="00595345">
                      <w:pPr>
                        <w:pStyle w:val="Date"/>
                      </w:pPr>
                      <w:sdt>
                        <w:sdtPr>
                          <w:alias w:val="Date"/>
                          <w:tag w:val=""/>
                          <w:id w:val="-1639332707"/>
                          <w:placeholder>
                            <w:docPart w:val="D62BC9813F5148489F7C932B2AEC7DE5"/>
                          </w:placeholder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4-02-07T00:00:00Z">
                            <w:dateFormat w:val="yyyy-MM-dd"/>
                            <w:lid w:val="en-CA"/>
                            <w:storeMappedDataAs w:val="dateTime"/>
                            <w:calendar w:val="gregorian"/>
                          </w:date>
                        </w:sdtPr>
                        <w:sdtEndPr/>
                        <w:sdtContent>
                          <w:r w:rsidR="002A1EE0">
                            <w:rPr>
                              <w:lang w:val="en-CA"/>
                            </w:rPr>
                            <w:t>2024-02-07</w:t>
                          </w:r>
                        </w:sdtContent>
                      </w:sdt>
                    </w:p>
                  </w:txbxContent>
                </v:textbox>
                <w10:anchorlock/>
              </v:shape>
            </w:pict>
          </mc:Fallback>
        </mc:AlternateContent>
      </w:r>
    </w:p>
    <w:p w14:paraId="341F8BD7" w14:textId="03D957EF" w:rsidR="00082192" w:rsidRPr="0080498F" w:rsidRDefault="000C1194" w:rsidP="00815F34">
      <w:pPr>
        <w:pStyle w:val="FootnoteText"/>
        <w:spacing w:after="20"/>
        <w:rPr>
          <w:lang w:val="en-US"/>
        </w:rPr>
        <w:sectPr w:rsidR="00082192" w:rsidRPr="0080498F" w:rsidSect="00D4425E">
          <w:footerReference w:type="default" r:id="rId11"/>
          <w:pgSz w:w="11906" w:h="16838" w:code="9"/>
          <w:pgMar w:top="1020" w:right="1020" w:bottom="1020" w:left="1020" w:header="720" w:footer="560" w:gutter="0"/>
          <w:pgNumType w:fmt="lowerRoman"/>
          <w:cols w:space="708"/>
          <w:titlePg/>
          <w:docGrid w:linePitch="360"/>
        </w:sectPr>
      </w:pPr>
      <w:sdt>
        <w:sdtPr>
          <w:rPr>
            <w:rStyle w:val="ConfidentialityType"/>
            <w:lang w:val="en-US"/>
          </w:rPr>
          <w:alias w:val="Security Classification"/>
          <w:tag w:val="Security Classification"/>
          <w:id w:val="-1270924730"/>
          <w:placeholder>
            <w:docPart w:val="8DBE18866765429F9FFE0AE22AA87749"/>
          </w:placeholder>
          <w:dropDownList>
            <w:listItem w:displayText="Public" w:value="Public"/>
            <w:listItem w:displayText="Internal" w:value="Internal"/>
            <w:listItem w:displayText="Confidential" w:value="Confidential"/>
            <w:listItem w:displayText="Highly Confidential" w:value="Highly Confidential"/>
          </w:dropDownList>
        </w:sdtPr>
        <w:sdtEndPr>
          <w:rPr>
            <w:rStyle w:val="ConfidentialityType"/>
          </w:rPr>
        </w:sdtEndPr>
        <w:sdtContent>
          <w:r w:rsidR="00A2745E" w:rsidRPr="0080498F">
            <w:rPr>
              <w:rStyle w:val="ConfidentialityType"/>
              <w:lang w:val="en-US"/>
            </w:rPr>
            <w:t>Internal</w:t>
          </w:r>
        </w:sdtContent>
      </w:sdt>
      <w:r w:rsidR="00713328" w:rsidRPr="0080498F">
        <w:rPr>
          <w:rStyle w:val="ConfidentialityType"/>
          <w:lang w:val="en-US"/>
        </w:rPr>
        <w:t xml:space="preserve"> </w:t>
      </w:r>
      <w:r w:rsidR="00713328" w:rsidRPr="0080498F">
        <w:rPr>
          <w:position w:val="2"/>
          <w:lang w:val="en-US"/>
        </w:rPr>
        <w:t xml:space="preserve"> </w:t>
      </w:r>
      <w:r w:rsidR="00713328" w:rsidRPr="0080498F">
        <w:rPr>
          <w:lang w:val="en-US"/>
        </w:rPr>
        <w:t xml:space="preserve">© </w:t>
      </w:r>
      <w:sdt>
        <w:sdtPr>
          <w:rPr>
            <w:lang w:val="en-US"/>
          </w:rPr>
          <w:alias w:val="Submission Year"/>
          <w:tag w:val=""/>
          <w:id w:val="-734166416"/>
          <w:placeholder>
            <w:docPart w:val="7CB1F7AEC1374553B4B093091D30DB0B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4-02-07T00:00:00Z">
            <w:dateFormat w:val="yyyy"/>
            <w:lid w:val="en-CA"/>
            <w:storeMappedDataAs w:val="dateTime"/>
            <w:calendar w:val="gregorian"/>
          </w:date>
        </w:sdtPr>
        <w:sdtEndPr/>
        <w:sdtContent>
          <w:r w:rsidR="00A2745E" w:rsidRPr="0080498F">
            <w:rPr>
              <w:lang w:val="en-US"/>
            </w:rPr>
            <w:t>2024</w:t>
          </w:r>
        </w:sdtContent>
      </w:sdt>
      <w:r w:rsidR="00713328" w:rsidRPr="0080498F">
        <w:rPr>
          <w:lang w:val="en-US"/>
        </w:rPr>
        <w:t xml:space="preserve"> CGI Inc</w:t>
      </w:r>
      <w:r w:rsidR="00B16544" w:rsidRPr="0080498F">
        <w:rPr>
          <w:lang w:val="en-US"/>
        </w:rPr>
        <w:t>.</w:t>
      </w:r>
    </w:p>
    <w:p w14:paraId="3944937E" w14:textId="160B39EF" w:rsidR="003127E2" w:rsidRPr="0080498F" w:rsidRDefault="003127E2" w:rsidP="003127E2">
      <w:pPr>
        <w:pStyle w:val="TOCHeading"/>
        <w:rPr>
          <w:lang w:val="en-US"/>
        </w:rPr>
      </w:pPr>
      <w:r w:rsidRPr="0080498F">
        <w:rPr>
          <w:lang w:val="en-US"/>
        </w:rPr>
        <w:lastRenderedPageBreak/>
        <w:t>Table of contents</w:t>
      </w:r>
    </w:p>
    <w:p w14:paraId="078415A4" w14:textId="26F625B6" w:rsidR="00573E8D" w:rsidRDefault="003127E2">
      <w:pPr>
        <w:pStyle w:val="TOC1"/>
        <w:rPr>
          <w:rFonts w:eastAsiaTheme="minorEastAsia"/>
          <w:b w:val="0"/>
          <w:noProof/>
          <w:color w:val="auto"/>
          <w:sz w:val="22"/>
          <w:lang w:val="en-CA" w:eastAsia="en-CA"/>
        </w:rPr>
      </w:pPr>
      <w:r w:rsidRPr="0080498F">
        <w:rPr>
          <w:lang w:val="en-US"/>
        </w:rPr>
        <w:fldChar w:fldCharType="begin"/>
      </w:r>
      <w:r w:rsidRPr="0080498F">
        <w:rPr>
          <w:lang w:val="en-US"/>
        </w:rPr>
        <w:instrText xml:space="preserve"> TOC \o "1-</w:instrText>
      </w:r>
      <w:r w:rsidR="00E4236E" w:rsidRPr="0080498F">
        <w:rPr>
          <w:lang w:val="en-US"/>
        </w:rPr>
        <w:instrText>4</w:instrText>
      </w:r>
      <w:r w:rsidRPr="0080498F">
        <w:rPr>
          <w:lang w:val="en-US"/>
        </w:rPr>
        <w:instrText>" \h \z \t "Appendix</w:instrText>
      </w:r>
      <w:r w:rsidR="00645DA4" w:rsidRPr="0080498F">
        <w:rPr>
          <w:lang w:val="en-US"/>
        </w:rPr>
        <w:instrText xml:space="preserve"> Heading 1</w:instrText>
      </w:r>
      <w:r w:rsidRPr="0080498F">
        <w:rPr>
          <w:lang w:val="en-US"/>
        </w:rPr>
        <w:instrText xml:space="preserve">,1" </w:instrText>
      </w:r>
      <w:r w:rsidRPr="0080498F">
        <w:rPr>
          <w:lang w:val="en-US"/>
        </w:rPr>
        <w:fldChar w:fldCharType="separate"/>
      </w:r>
      <w:hyperlink w:anchor="_Toc158285766" w:history="1">
        <w:r w:rsidR="00573E8D" w:rsidRPr="00836990">
          <w:rPr>
            <w:rStyle w:val="Hyperlink"/>
            <w:noProof/>
            <w:lang w:val="en-US"/>
          </w:rPr>
          <w:t>1</w:t>
        </w:r>
        <w:r w:rsidR="00573E8D">
          <w:rPr>
            <w:rFonts w:eastAsiaTheme="minorEastAsia"/>
            <w:b w:val="0"/>
            <w:noProof/>
            <w:color w:val="auto"/>
            <w:sz w:val="22"/>
            <w:lang w:val="en-CA" w:eastAsia="en-CA"/>
          </w:rPr>
          <w:tab/>
        </w:r>
        <w:r w:rsidR="00573E8D" w:rsidRPr="00836990">
          <w:rPr>
            <w:rStyle w:val="Hyperlink"/>
            <w:noProof/>
            <w:lang w:val="en-US"/>
          </w:rPr>
          <w:t>Overview and Purpose</w:t>
        </w:r>
        <w:r w:rsidR="00573E8D">
          <w:rPr>
            <w:noProof/>
            <w:webHidden/>
          </w:rPr>
          <w:tab/>
        </w:r>
        <w:r w:rsidR="00573E8D">
          <w:rPr>
            <w:noProof/>
            <w:webHidden/>
          </w:rPr>
          <w:fldChar w:fldCharType="begin"/>
        </w:r>
        <w:r w:rsidR="00573E8D">
          <w:rPr>
            <w:noProof/>
            <w:webHidden/>
          </w:rPr>
          <w:instrText xml:space="preserve"> PAGEREF _Toc158285766 \h </w:instrText>
        </w:r>
        <w:r w:rsidR="00573E8D">
          <w:rPr>
            <w:noProof/>
            <w:webHidden/>
          </w:rPr>
        </w:r>
        <w:r w:rsidR="00573E8D">
          <w:rPr>
            <w:noProof/>
            <w:webHidden/>
          </w:rPr>
          <w:fldChar w:fldCharType="separate"/>
        </w:r>
        <w:r w:rsidR="00573E8D">
          <w:rPr>
            <w:noProof/>
            <w:webHidden/>
          </w:rPr>
          <w:t>3</w:t>
        </w:r>
        <w:r w:rsidR="00573E8D">
          <w:rPr>
            <w:noProof/>
            <w:webHidden/>
          </w:rPr>
          <w:fldChar w:fldCharType="end"/>
        </w:r>
      </w:hyperlink>
    </w:p>
    <w:p w14:paraId="713EFA2F" w14:textId="429ADC3E" w:rsidR="00573E8D" w:rsidRDefault="00573E8D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5767" w:history="1">
        <w:r w:rsidRPr="00836990">
          <w:rPr>
            <w:rStyle w:val="Hyperlink"/>
            <w:noProof/>
            <w:lang w:val="en-US"/>
          </w:rPr>
          <w:t>1.1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US"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810D377" w14:textId="373F19B8" w:rsidR="00573E8D" w:rsidRDefault="00573E8D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5768" w:history="1">
        <w:r w:rsidRPr="00836990">
          <w:rPr>
            <w:rStyle w:val="Hyperlink"/>
            <w:noProof/>
            <w:lang w:val="en-US"/>
          </w:rPr>
          <w:t>1.2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US"/>
          </w:rPr>
          <w:t>Main Features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88D2F68" w14:textId="2B5D49CE" w:rsidR="00573E8D" w:rsidRDefault="00573E8D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5769" w:history="1">
        <w:r w:rsidRPr="00836990">
          <w:rPr>
            <w:rStyle w:val="Hyperlink"/>
            <w:noProof/>
            <w:lang w:val="en-US"/>
          </w:rPr>
          <w:t>1.2.1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US"/>
          </w:rPr>
          <w:t>Main Feature – Scanning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B6084F2" w14:textId="2F40DE34" w:rsidR="00573E8D" w:rsidRDefault="00573E8D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5770" w:history="1">
        <w:r w:rsidRPr="00836990">
          <w:rPr>
            <w:rStyle w:val="Hyperlink"/>
            <w:noProof/>
            <w:lang w:val="en-US"/>
          </w:rPr>
          <w:t>1.2.2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US"/>
          </w:rPr>
          <w:t>Main feature – Shorten Long Filenames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D8FB6E" w14:textId="1D427D2E" w:rsidR="00573E8D" w:rsidRDefault="00573E8D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5771" w:history="1">
        <w:r w:rsidRPr="00836990">
          <w:rPr>
            <w:rStyle w:val="Hyperlink"/>
            <w:noProof/>
            <w:lang w:val="en-US"/>
          </w:rPr>
          <w:t>1.2.3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US"/>
          </w:rPr>
          <w:t>Main features – Shorten Long Nested Folders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F325154" w14:textId="366BF45D" w:rsidR="00573E8D" w:rsidRDefault="00573E8D">
      <w:pPr>
        <w:pStyle w:val="TOC1"/>
        <w:rPr>
          <w:rFonts w:eastAsiaTheme="minorEastAsia"/>
          <w:b w:val="0"/>
          <w:noProof/>
          <w:color w:val="auto"/>
          <w:sz w:val="22"/>
          <w:lang w:val="en-CA" w:eastAsia="en-CA"/>
        </w:rPr>
      </w:pPr>
      <w:hyperlink w:anchor="_Toc158285772" w:history="1">
        <w:r w:rsidRPr="00836990">
          <w:rPr>
            <w:rStyle w:val="Hyperlink"/>
            <w:noProof/>
            <w:lang w:val="en-US"/>
          </w:rPr>
          <w:t>2</w:t>
        </w:r>
        <w:r>
          <w:rPr>
            <w:rFonts w:eastAsiaTheme="minorEastAsia"/>
            <w:b w:val="0"/>
            <w:noProof/>
            <w:color w:val="auto"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US"/>
          </w:rPr>
          <w:t>Getting Started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866B6FE" w14:textId="4B779B04" w:rsidR="00573E8D" w:rsidRDefault="00573E8D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5773" w:history="1">
        <w:r w:rsidRPr="00836990">
          <w:rPr>
            <w:rStyle w:val="Hyperlink"/>
            <w:noProof/>
            <w:lang w:val="en-US"/>
          </w:rPr>
          <w:t>2.1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US"/>
          </w:rPr>
          <w:t>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7870B72" w14:textId="7CD71274" w:rsidR="00573E8D" w:rsidRDefault="00573E8D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5774" w:history="1">
        <w:r w:rsidRPr="00836990">
          <w:rPr>
            <w:rStyle w:val="Hyperlink"/>
            <w:noProof/>
            <w:lang w:val="en-US"/>
          </w:rPr>
          <w:t>2.2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US"/>
          </w:rPr>
          <w:t>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CEFC6B" w14:textId="36D711DE" w:rsidR="00573E8D" w:rsidRDefault="00573E8D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5775" w:history="1">
        <w:r w:rsidRPr="00836990">
          <w:rPr>
            <w:rStyle w:val="Hyperlink"/>
            <w:noProof/>
            <w:lang w:val="en-US"/>
          </w:rPr>
          <w:t>2.2.1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CA"/>
          </w:rPr>
          <w:t>config.ini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9B64CD7" w14:textId="44A177BA" w:rsidR="00573E8D" w:rsidRDefault="00573E8D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5776" w:history="1">
        <w:r w:rsidRPr="00836990">
          <w:rPr>
            <w:rStyle w:val="Hyperlink"/>
            <w:noProof/>
            <w:lang w:val="en-CA"/>
          </w:rPr>
          <w:t>2.2.2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CA"/>
          </w:rPr>
          <w:t>abbreviation_dictionary.csv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1AEC83E" w14:textId="6B73E7C5" w:rsidR="00573E8D" w:rsidRDefault="00573E8D">
      <w:pPr>
        <w:pStyle w:val="TOC1"/>
        <w:rPr>
          <w:rFonts w:eastAsiaTheme="minorEastAsia"/>
          <w:b w:val="0"/>
          <w:noProof/>
          <w:color w:val="auto"/>
          <w:sz w:val="22"/>
          <w:lang w:val="en-CA" w:eastAsia="en-CA"/>
        </w:rPr>
      </w:pPr>
      <w:hyperlink w:anchor="_Toc158285777" w:history="1">
        <w:r w:rsidRPr="00836990">
          <w:rPr>
            <w:rStyle w:val="Hyperlink"/>
            <w:noProof/>
            <w:lang w:val="en-US"/>
          </w:rPr>
          <w:t>3</w:t>
        </w:r>
        <w:r>
          <w:rPr>
            <w:rFonts w:eastAsiaTheme="minorEastAsia"/>
            <w:b w:val="0"/>
            <w:noProof/>
            <w:color w:val="auto"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US"/>
          </w:rPr>
          <w:t>Usage Instructions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944E159" w14:textId="1604D4C4" w:rsidR="00573E8D" w:rsidRDefault="00573E8D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5778" w:history="1">
        <w:r w:rsidRPr="00836990">
          <w:rPr>
            <w:rStyle w:val="Hyperlink"/>
            <w:noProof/>
            <w:lang w:val="en-US"/>
          </w:rPr>
          <w:t>3.1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US"/>
          </w:rPr>
          <w:t>Running the 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85B93F" w14:textId="2D99B4D7" w:rsidR="00573E8D" w:rsidRDefault="00573E8D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5779" w:history="1">
        <w:r w:rsidRPr="00836990">
          <w:rPr>
            <w:rStyle w:val="Hyperlink"/>
            <w:noProof/>
            <w:lang w:val="en-CA"/>
          </w:rPr>
          <w:t>3.1.1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CA"/>
          </w:rPr>
          <w:t>Scanning for Long Paths and Filenames: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207C47" w14:textId="30B989CB" w:rsidR="00573E8D" w:rsidRDefault="00573E8D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5780" w:history="1">
        <w:r w:rsidRPr="00836990">
          <w:rPr>
            <w:rStyle w:val="Hyperlink"/>
            <w:noProof/>
            <w:lang w:val="en-CA"/>
          </w:rPr>
          <w:t>3.1.2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CA"/>
          </w:rPr>
          <w:t>Shortening Folder Names: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C4C9A31" w14:textId="73C87C49" w:rsidR="00573E8D" w:rsidRDefault="00573E8D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5781" w:history="1">
        <w:r w:rsidRPr="00836990">
          <w:rPr>
            <w:rStyle w:val="Hyperlink"/>
            <w:noProof/>
            <w:lang w:val="en-CA"/>
          </w:rPr>
          <w:t>3.1.3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CA"/>
          </w:rPr>
          <w:t>Shortening Filenames: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C420F2" w14:textId="313417A3" w:rsidR="00573E8D" w:rsidRDefault="00573E8D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5782" w:history="1">
        <w:r w:rsidRPr="00836990">
          <w:rPr>
            <w:rStyle w:val="Hyperlink"/>
            <w:noProof/>
            <w:lang w:val="en-CA"/>
          </w:rPr>
          <w:t>3.2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CA"/>
          </w:rPr>
          <w:t>Option Flags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C30A0E8" w14:textId="40DFBFC1" w:rsidR="00573E8D" w:rsidRDefault="00573E8D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5783" w:history="1">
        <w:r w:rsidRPr="00836990">
          <w:rPr>
            <w:rStyle w:val="Hyperlink"/>
            <w:noProof/>
            <w:lang w:val="en-CA"/>
          </w:rPr>
          <w:t>3.3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CA"/>
          </w:rPr>
          <w:t>Dry Run Mode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99B893" w14:textId="3E83B412" w:rsidR="00573E8D" w:rsidRDefault="00573E8D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5784" w:history="1">
        <w:r w:rsidRPr="00836990">
          <w:rPr>
            <w:rStyle w:val="Hyperlink"/>
            <w:noProof/>
            <w:lang w:val="en-CA"/>
          </w:rPr>
          <w:t>3.3.1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CA"/>
          </w:rPr>
          <w:t>Enabling Dry Run: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4AC682" w14:textId="71F2EDA2" w:rsidR="00573E8D" w:rsidRDefault="00573E8D">
      <w:pPr>
        <w:pStyle w:val="TOC1"/>
        <w:rPr>
          <w:rFonts w:eastAsiaTheme="minorEastAsia"/>
          <w:b w:val="0"/>
          <w:noProof/>
          <w:color w:val="auto"/>
          <w:sz w:val="22"/>
          <w:lang w:val="en-CA" w:eastAsia="en-CA"/>
        </w:rPr>
      </w:pPr>
      <w:hyperlink w:anchor="_Toc158285785" w:history="1">
        <w:r w:rsidRPr="00836990">
          <w:rPr>
            <w:rStyle w:val="Hyperlink"/>
            <w:noProof/>
            <w:lang w:val="en-US"/>
          </w:rPr>
          <w:t>4</w:t>
        </w:r>
        <w:r>
          <w:rPr>
            <w:rFonts w:eastAsiaTheme="minorEastAsia"/>
            <w:b w:val="0"/>
            <w:noProof/>
            <w:color w:val="auto"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US"/>
          </w:rPr>
          <w:t>Understanding Output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3AE1A4E" w14:textId="5154B532" w:rsidR="00573E8D" w:rsidRDefault="00573E8D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5786" w:history="1">
        <w:r w:rsidRPr="00836990">
          <w:rPr>
            <w:rStyle w:val="Hyperlink"/>
            <w:noProof/>
            <w:lang w:val="en-US"/>
          </w:rPr>
          <w:t>4.1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US"/>
          </w:rPr>
          <w:t>Scan Results - How to Interpret?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933FB34" w14:textId="6E2D8973" w:rsidR="00573E8D" w:rsidRDefault="00573E8D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5787" w:history="1">
        <w:r w:rsidRPr="00836990">
          <w:rPr>
            <w:rStyle w:val="Hyperlink"/>
            <w:noProof/>
            <w:lang w:val="en-US"/>
          </w:rPr>
          <w:t>4.2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US"/>
          </w:rPr>
          <w:t>Shortening Process – What to Expect?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A38BDB4" w14:textId="759FC125" w:rsidR="00573E8D" w:rsidRDefault="00573E8D">
      <w:pPr>
        <w:pStyle w:val="TOC1"/>
        <w:rPr>
          <w:rFonts w:eastAsiaTheme="minorEastAsia"/>
          <w:b w:val="0"/>
          <w:noProof/>
          <w:color w:val="auto"/>
          <w:sz w:val="22"/>
          <w:lang w:val="en-CA" w:eastAsia="en-CA"/>
        </w:rPr>
      </w:pPr>
      <w:hyperlink w:anchor="_Toc158285788" w:history="1">
        <w:r w:rsidRPr="00836990">
          <w:rPr>
            <w:rStyle w:val="Hyperlink"/>
            <w:noProof/>
            <w:lang w:val="en-US"/>
          </w:rPr>
          <w:t>5</w:t>
        </w:r>
        <w:r>
          <w:rPr>
            <w:rFonts w:eastAsiaTheme="minorEastAsia"/>
            <w:b w:val="0"/>
            <w:noProof/>
            <w:color w:val="auto"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US"/>
          </w:rPr>
          <w:t>Troubleshooting and FAQs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DD264A0" w14:textId="0E5384DD" w:rsidR="00573E8D" w:rsidRDefault="00573E8D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5789" w:history="1">
        <w:r w:rsidRPr="00836990">
          <w:rPr>
            <w:rStyle w:val="Hyperlink"/>
            <w:noProof/>
            <w:lang w:val="en-US"/>
          </w:rPr>
          <w:t>5.1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US"/>
          </w:rPr>
          <w:t>Basic Troubleshooting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B6B3DD7" w14:textId="1659078A" w:rsidR="00573E8D" w:rsidRDefault="00573E8D">
      <w:pPr>
        <w:pStyle w:val="TOC2"/>
        <w:rPr>
          <w:rFonts w:eastAsiaTheme="minorEastAsia"/>
          <w:noProof/>
          <w:sz w:val="22"/>
          <w:lang w:val="en-CA" w:eastAsia="en-CA"/>
        </w:rPr>
      </w:pPr>
      <w:hyperlink w:anchor="_Toc158285790" w:history="1">
        <w:r w:rsidRPr="00836990">
          <w:rPr>
            <w:rStyle w:val="Hyperlink"/>
            <w:noProof/>
            <w:lang w:val="en-US"/>
          </w:rPr>
          <w:t>5.2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US"/>
          </w:rPr>
          <w:t>FAQs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C305AA5" w14:textId="27118F46" w:rsidR="00573E8D" w:rsidRDefault="00573E8D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5791" w:history="1">
        <w:r w:rsidRPr="00836990">
          <w:rPr>
            <w:rStyle w:val="Hyperlink"/>
            <w:noProof/>
            <w:lang w:val="en-US"/>
          </w:rPr>
          <w:t>5.2.1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US"/>
          </w:rPr>
          <w:t>Question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121108" w14:textId="7FE7421D" w:rsidR="00573E8D" w:rsidRDefault="00573E8D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5792" w:history="1">
        <w:r w:rsidRPr="00836990">
          <w:rPr>
            <w:rStyle w:val="Hyperlink"/>
            <w:noProof/>
            <w:lang w:val="en-US"/>
          </w:rPr>
          <w:t>5.2.2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US"/>
          </w:rPr>
          <w:t>Question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E24365F" w14:textId="0A3BEBEF" w:rsidR="00573E8D" w:rsidRDefault="00573E8D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5793" w:history="1">
        <w:r w:rsidRPr="00836990">
          <w:rPr>
            <w:rStyle w:val="Hyperlink"/>
            <w:noProof/>
            <w:lang w:val="en-US"/>
          </w:rPr>
          <w:t>5.2.3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US"/>
          </w:rPr>
          <w:t>Question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E46CBE0" w14:textId="0FBCCFD8" w:rsidR="00573E8D" w:rsidRDefault="00573E8D">
      <w:pPr>
        <w:pStyle w:val="TOC3"/>
        <w:rPr>
          <w:rFonts w:eastAsiaTheme="minorEastAsia"/>
          <w:noProof/>
          <w:sz w:val="22"/>
          <w:lang w:val="en-CA" w:eastAsia="en-CA"/>
        </w:rPr>
      </w:pPr>
      <w:hyperlink w:anchor="_Toc158285794" w:history="1">
        <w:r w:rsidRPr="00836990">
          <w:rPr>
            <w:rStyle w:val="Hyperlink"/>
            <w:noProof/>
            <w:lang w:val="en-US"/>
          </w:rPr>
          <w:t>5.2.4</w:t>
        </w:r>
        <w:r>
          <w:rPr>
            <w:rFonts w:eastAsiaTheme="minorEastAsia"/>
            <w:noProof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US"/>
          </w:rPr>
          <w:t>Question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D0849D5" w14:textId="3B17E253" w:rsidR="00573E8D" w:rsidRDefault="00573E8D">
      <w:pPr>
        <w:pStyle w:val="TOC1"/>
        <w:tabs>
          <w:tab w:val="left" w:pos="1540"/>
        </w:tabs>
        <w:rPr>
          <w:rFonts w:eastAsiaTheme="minorEastAsia"/>
          <w:b w:val="0"/>
          <w:noProof/>
          <w:color w:val="auto"/>
          <w:sz w:val="22"/>
          <w:lang w:val="en-CA" w:eastAsia="en-CA"/>
        </w:rPr>
      </w:pPr>
      <w:hyperlink w:anchor="_Toc158285795" w:history="1">
        <w:r w:rsidRPr="00836990">
          <w:rPr>
            <w:rStyle w:val="Hyperlink"/>
            <w:noProof/>
            <w:lang w:val="en-US"/>
          </w:rPr>
          <w:t>Appendix A</w:t>
        </w:r>
        <w:r>
          <w:rPr>
            <w:rFonts w:eastAsiaTheme="minorEastAsia"/>
            <w:b w:val="0"/>
            <w:noProof/>
            <w:color w:val="auto"/>
            <w:sz w:val="22"/>
            <w:lang w:val="en-CA" w:eastAsia="en-CA"/>
          </w:rPr>
          <w:tab/>
        </w:r>
        <w:r w:rsidRPr="00836990">
          <w:rPr>
            <w:rStyle w:val="Hyperlink"/>
            <w:noProof/>
            <w:lang w:val="en-US"/>
          </w:rPr>
          <w:t>Appendix Heading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_Toc158285795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08C78E5" w14:textId="42055B27" w:rsidR="0068333A" w:rsidRPr="0080498F" w:rsidRDefault="003127E2" w:rsidP="003127E2">
      <w:pPr>
        <w:pStyle w:val="BodyText"/>
        <w:rPr>
          <w:lang w:val="en-US"/>
        </w:rPr>
      </w:pPr>
      <w:r w:rsidRPr="0080498F">
        <w:rPr>
          <w:lang w:val="en-US"/>
        </w:rPr>
        <w:fldChar w:fldCharType="end"/>
      </w:r>
    </w:p>
    <w:p w14:paraId="2806A67C" w14:textId="77777777" w:rsidR="005B5A5F" w:rsidRPr="0080498F" w:rsidRDefault="005B5A5F" w:rsidP="007F43B9">
      <w:pPr>
        <w:pStyle w:val="BodyText"/>
        <w:rPr>
          <w:lang w:val="en-US"/>
        </w:rPr>
      </w:pPr>
    </w:p>
    <w:p w14:paraId="222DACDB" w14:textId="697A9308" w:rsidR="00AB25D6" w:rsidRPr="0080498F" w:rsidRDefault="00AB25D6" w:rsidP="007F43B9">
      <w:pPr>
        <w:pStyle w:val="BodyText"/>
        <w:rPr>
          <w:lang w:val="en-US"/>
        </w:rPr>
      </w:pPr>
      <w:r w:rsidRPr="0080498F">
        <w:rPr>
          <w:lang w:val="en-US"/>
        </w:rPr>
        <w:br w:type="page"/>
      </w:r>
    </w:p>
    <w:p w14:paraId="4D4D0950" w14:textId="0CC16432" w:rsidR="0068333A" w:rsidRPr="0080498F" w:rsidRDefault="00A2745E" w:rsidP="00413EE3">
      <w:pPr>
        <w:pStyle w:val="Heading1"/>
        <w:rPr>
          <w:lang w:val="en-US"/>
        </w:rPr>
      </w:pPr>
      <w:bookmarkStart w:id="0" w:name="_Toc158285766"/>
      <w:r w:rsidRPr="0080498F">
        <w:rPr>
          <w:lang w:val="en-US"/>
        </w:rPr>
        <w:lastRenderedPageBreak/>
        <w:t>Overview and Purpose</w:t>
      </w:r>
      <w:bookmarkEnd w:id="0"/>
    </w:p>
    <w:p w14:paraId="1F6B29A7" w14:textId="06AB7727" w:rsidR="0068333A" w:rsidRPr="0080498F" w:rsidRDefault="009D66ED" w:rsidP="00CC6F2A">
      <w:pPr>
        <w:pStyle w:val="Heading2"/>
        <w:rPr>
          <w:lang w:val="en-US"/>
        </w:rPr>
      </w:pPr>
      <w:bookmarkStart w:id="1" w:name="_Toc158285767"/>
      <w:r w:rsidRPr="0080498F">
        <w:rPr>
          <w:lang w:val="en-US"/>
        </w:rPr>
        <w:t>Purpose</w:t>
      </w:r>
      <w:bookmarkEnd w:id="1"/>
    </w:p>
    <w:p w14:paraId="6AB9AC47" w14:textId="77777777" w:rsidR="0080498F" w:rsidRDefault="009D66ED" w:rsidP="00F76138">
      <w:pPr>
        <w:pStyle w:val="BodyText"/>
        <w:spacing w:line="360" w:lineRule="auto"/>
        <w:rPr>
          <w:lang w:val="en-US"/>
        </w:rPr>
      </w:pPr>
      <w:r w:rsidRPr="0080498F">
        <w:rPr>
          <w:lang w:val="en-US"/>
        </w:rPr>
        <w:t xml:space="preserve">This document serves as the official guide for using the </w:t>
      </w:r>
      <w:r w:rsidRPr="0080498F">
        <w:rPr>
          <w:b/>
          <w:bCs/>
          <w:lang w:val="en-US"/>
        </w:rPr>
        <w:t>FilePathShortener</w:t>
      </w:r>
      <w:r w:rsidRPr="0080498F">
        <w:rPr>
          <w:lang w:val="en-US"/>
        </w:rPr>
        <w:t xml:space="preserve"> script, designed to identify and shorten long file paths and filenames within a Windows environment. Its primary goal is to mitigate issues related to path length restrictions.</w:t>
      </w:r>
    </w:p>
    <w:p w14:paraId="35D39506" w14:textId="487C7C4F" w:rsidR="00D67E67" w:rsidRPr="0080498F" w:rsidRDefault="0080498F" w:rsidP="0080498F">
      <w:pPr>
        <w:pStyle w:val="BodyText"/>
        <w:spacing w:line="360" w:lineRule="auto"/>
        <w:jc w:val="center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 w:rsidRPr="0080498F">
        <w:rPr>
          <w:noProof/>
        </w:rPr>
        <w:drawing>
          <wp:inline distT="0" distB="0" distL="0" distR="0" wp14:anchorId="2C074280" wp14:editId="6E15208E">
            <wp:extent cx="2908460" cy="1360304"/>
            <wp:effectExtent l="0" t="0" r="635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47497882-0C01-6632-D5E4-754AB3BF17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47497882-0C01-6632-D5E4-754AB3BF17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8460" cy="136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Pr="0080498F">
        <w:rPr>
          <w:noProof/>
        </w:rPr>
        <w:drawing>
          <wp:inline distT="0" distB="0" distL="0" distR="0" wp14:anchorId="3A176089" wp14:editId="3EFC9482">
            <wp:extent cx="6264910" cy="237490"/>
            <wp:effectExtent l="0" t="0" r="254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6F6AE975-3332-A899-FBE2-8E43D79553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6F6AE975-3332-A899-FBE2-8E43D79553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FA0B" w14:textId="311FFA32" w:rsidR="00D67E67" w:rsidRPr="0080498F" w:rsidRDefault="00D67E67" w:rsidP="00D67E67">
      <w:pPr>
        <w:pStyle w:val="Heading2"/>
        <w:rPr>
          <w:lang w:val="en-US"/>
        </w:rPr>
      </w:pPr>
      <w:bookmarkStart w:id="2" w:name="_Toc158285768"/>
      <w:r w:rsidRPr="0080498F">
        <w:rPr>
          <w:lang w:val="en-US"/>
        </w:rPr>
        <w:t xml:space="preserve">Main </w:t>
      </w:r>
      <w:r w:rsidR="009D66ED" w:rsidRPr="0080498F">
        <w:rPr>
          <w:lang w:val="en-US"/>
        </w:rPr>
        <w:t>F</w:t>
      </w:r>
      <w:r w:rsidRPr="0080498F">
        <w:rPr>
          <w:lang w:val="en-US"/>
        </w:rPr>
        <w:t>eatures</w:t>
      </w:r>
      <w:bookmarkEnd w:id="2"/>
    </w:p>
    <w:p w14:paraId="6D3F5C65" w14:textId="0C3524D1" w:rsidR="00D67E67" w:rsidRPr="0080498F" w:rsidRDefault="00F76138" w:rsidP="007F43B9">
      <w:pPr>
        <w:pStyle w:val="BodyText"/>
        <w:rPr>
          <w:lang w:val="en-US"/>
        </w:rPr>
      </w:pPr>
      <w:r w:rsidRPr="0080498F">
        <w:rPr>
          <w:lang w:val="en-US"/>
        </w:rPr>
        <w:t xml:space="preserve">FilePathShortener provides three primary features: </w:t>
      </w:r>
      <w:r w:rsidRPr="0080498F">
        <w:rPr>
          <w:b/>
          <w:bCs/>
          <w:lang w:val="en-US"/>
        </w:rPr>
        <w:t>Scanning</w:t>
      </w:r>
      <w:r w:rsidRPr="0080498F">
        <w:rPr>
          <w:lang w:val="en-US"/>
        </w:rPr>
        <w:t xml:space="preserve">, </w:t>
      </w:r>
      <w:r w:rsidRPr="0080498F">
        <w:rPr>
          <w:b/>
          <w:bCs/>
          <w:lang w:val="en-US"/>
        </w:rPr>
        <w:t>Shortening Long Filenames</w:t>
      </w:r>
      <w:r w:rsidRPr="0080498F">
        <w:rPr>
          <w:lang w:val="en-US"/>
        </w:rPr>
        <w:t xml:space="preserve">, and </w:t>
      </w:r>
      <w:r w:rsidRPr="0080498F">
        <w:rPr>
          <w:b/>
          <w:bCs/>
          <w:lang w:val="en-US"/>
        </w:rPr>
        <w:t>Shortening Long Nested Folders</w:t>
      </w:r>
      <w:r w:rsidRPr="0080498F">
        <w:rPr>
          <w:lang w:val="en-US"/>
        </w:rPr>
        <w:t>.</w:t>
      </w:r>
    </w:p>
    <w:p w14:paraId="04E20304" w14:textId="176360C8" w:rsidR="00D67E67" w:rsidRPr="0080498F" w:rsidRDefault="00D67E67" w:rsidP="00D67E67">
      <w:pPr>
        <w:pStyle w:val="Heading3"/>
        <w:rPr>
          <w:lang w:val="en-US"/>
        </w:rPr>
      </w:pPr>
      <w:bookmarkStart w:id="3" w:name="_Toc158285769"/>
      <w:r w:rsidRPr="0080498F">
        <w:rPr>
          <w:lang w:val="en-US"/>
        </w:rPr>
        <w:t xml:space="preserve">Main </w:t>
      </w:r>
      <w:r w:rsidR="009D66ED" w:rsidRPr="0080498F">
        <w:rPr>
          <w:lang w:val="en-US"/>
        </w:rPr>
        <w:t>F</w:t>
      </w:r>
      <w:r w:rsidRPr="0080498F">
        <w:rPr>
          <w:lang w:val="en-US"/>
        </w:rPr>
        <w:t>eature – Scanning</w:t>
      </w:r>
      <w:bookmarkEnd w:id="3"/>
    </w:p>
    <w:p w14:paraId="61F6D508" w14:textId="288299F0" w:rsidR="00D67E67" w:rsidRPr="0080498F" w:rsidRDefault="00F76138" w:rsidP="00F76138">
      <w:pPr>
        <w:pStyle w:val="BodyText"/>
        <w:spacing w:line="360" w:lineRule="auto"/>
        <w:rPr>
          <w:lang w:val="en-US"/>
        </w:rPr>
      </w:pPr>
      <w:r w:rsidRPr="0080498F">
        <w:rPr>
          <w:lang w:val="en-US"/>
        </w:rPr>
        <w:t>The scanning feature methodically examines directories and their subdirectories for files and folders with paths exceeding predefined length thresholds.</w:t>
      </w:r>
    </w:p>
    <w:p w14:paraId="35584655" w14:textId="3ED72BAB" w:rsidR="00F76138" w:rsidRDefault="00F76138" w:rsidP="00F76138">
      <w:pPr>
        <w:pStyle w:val="BodyText"/>
        <w:spacing w:line="360" w:lineRule="auto"/>
        <w:rPr>
          <w:lang w:val="en-US"/>
        </w:rPr>
      </w:pPr>
      <w:r w:rsidRPr="0080498F">
        <w:rPr>
          <w:b/>
          <w:bCs/>
          <w:lang w:val="en-US"/>
        </w:rPr>
        <w:t>Output:</w:t>
      </w:r>
      <w:r w:rsidRPr="0080498F">
        <w:rPr>
          <w:lang w:val="en-US"/>
        </w:rPr>
        <w:t xml:space="preserve"> The scan results are outputted into two distinct files, categorizing the findings into long filenames and long directory paths, respectively.</w:t>
      </w:r>
    </w:p>
    <w:p w14:paraId="5FB30DA5" w14:textId="33EE571B" w:rsidR="0080498F" w:rsidRDefault="0080498F" w:rsidP="00F76138">
      <w:pPr>
        <w:pStyle w:val="BodyText"/>
        <w:spacing w:line="360" w:lineRule="auto"/>
        <w:rPr>
          <w:lang w:val="en-US"/>
        </w:rPr>
      </w:pPr>
    </w:p>
    <w:p w14:paraId="59907C4D" w14:textId="30F6BDE8" w:rsidR="0080498F" w:rsidRDefault="0080498F" w:rsidP="00F76138">
      <w:pPr>
        <w:pStyle w:val="BodyText"/>
        <w:spacing w:line="360" w:lineRule="auto"/>
        <w:rPr>
          <w:lang w:val="en-US"/>
        </w:rPr>
      </w:pPr>
      <w:r w:rsidRPr="0080498F">
        <w:rPr>
          <w:noProof/>
        </w:rPr>
        <w:drawing>
          <wp:inline distT="0" distB="0" distL="0" distR="0" wp14:anchorId="04E04075" wp14:editId="3C675C87">
            <wp:extent cx="6264910" cy="1925955"/>
            <wp:effectExtent l="0" t="0" r="2540" b="0"/>
            <wp:docPr id="2" name="Picture 8" descr="A close-up of a documen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D5EE92B-C8EC-5C5D-7DB9-DB7B10DEFF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A close-up of a document&#10;&#10;Description automatically generated">
                      <a:extLst>
                        <a:ext uri="{FF2B5EF4-FFF2-40B4-BE49-F238E27FC236}">
                          <a16:creationId xmlns:a16="http://schemas.microsoft.com/office/drawing/2014/main" id="{AD5EE92B-C8EC-5C5D-7DB9-DB7B10DEFF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1925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F8E338" w14:textId="77777777" w:rsidR="0080498F" w:rsidRPr="0080498F" w:rsidRDefault="0080498F" w:rsidP="00F76138">
      <w:pPr>
        <w:pStyle w:val="BodyText"/>
        <w:spacing w:line="360" w:lineRule="auto"/>
        <w:rPr>
          <w:lang w:val="en-US"/>
        </w:rPr>
      </w:pPr>
    </w:p>
    <w:p w14:paraId="0EF3EA48" w14:textId="0C436945" w:rsidR="00D67E67" w:rsidRPr="0080498F" w:rsidRDefault="00D67E67" w:rsidP="00D67E67">
      <w:pPr>
        <w:pStyle w:val="Heading3"/>
        <w:rPr>
          <w:lang w:val="en-US"/>
        </w:rPr>
      </w:pPr>
      <w:bookmarkStart w:id="4" w:name="_Toc158285770"/>
      <w:r w:rsidRPr="0080498F">
        <w:rPr>
          <w:lang w:val="en-US"/>
        </w:rPr>
        <w:lastRenderedPageBreak/>
        <w:t>Main feature – Shorten Long Filenames</w:t>
      </w:r>
      <w:bookmarkEnd w:id="4"/>
    </w:p>
    <w:p w14:paraId="0C435B9F" w14:textId="6673B48A" w:rsidR="00F76138" w:rsidRPr="0080498F" w:rsidRDefault="00F76138" w:rsidP="00F76138">
      <w:pPr>
        <w:pStyle w:val="BodyText"/>
        <w:spacing w:line="360" w:lineRule="auto"/>
        <w:rPr>
          <w:lang w:val="en-US"/>
        </w:rPr>
      </w:pPr>
      <w:r w:rsidRPr="0080498F">
        <w:rPr>
          <w:lang w:val="en-US"/>
        </w:rPr>
        <w:t>Upon identifying filenames that surpass the length limit, the script employs an abbreviation strategy to shorten these names. This process involves:</w:t>
      </w:r>
    </w:p>
    <w:p w14:paraId="21B8E7E1" w14:textId="69DB943E" w:rsidR="00F76138" w:rsidRPr="0080498F" w:rsidRDefault="00F76138" w:rsidP="00F76138">
      <w:pPr>
        <w:pStyle w:val="BodyText"/>
        <w:numPr>
          <w:ilvl w:val="0"/>
          <w:numId w:val="17"/>
        </w:numPr>
        <w:spacing w:line="360" w:lineRule="auto"/>
        <w:rPr>
          <w:lang w:val="en-US"/>
        </w:rPr>
      </w:pPr>
      <w:r w:rsidRPr="0080498F">
        <w:rPr>
          <w:lang w:val="en-US"/>
        </w:rPr>
        <w:t>Breaking down filenames into identifiable components</w:t>
      </w:r>
    </w:p>
    <w:p w14:paraId="4DA46EB7" w14:textId="11B2A5B9" w:rsidR="00F76138" w:rsidRPr="0080498F" w:rsidRDefault="00F76138" w:rsidP="00F76138">
      <w:pPr>
        <w:pStyle w:val="BodyText"/>
        <w:numPr>
          <w:ilvl w:val="0"/>
          <w:numId w:val="17"/>
        </w:numPr>
        <w:spacing w:line="360" w:lineRule="auto"/>
        <w:rPr>
          <w:lang w:val="en-US"/>
        </w:rPr>
      </w:pPr>
      <w:r w:rsidRPr="0080498F">
        <w:rPr>
          <w:lang w:val="en-US"/>
        </w:rPr>
        <w:t>Applying abbreviations based on a customizable dictionary</w:t>
      </w:r>
    </w:p>
    <w:p w14:paraId="1C61853B" w14:textId="0DED7D48" w:rsidR="0080498F" w:rsidRPr="0080498F" w:rsidRDefault="00F76138" w:rsidP="0080498F">
      <w:pPr>
        <w:pStyle w:val="BodyText"/>
        <w:numPr>
          <w:ilvl w:val="0"/>
          <w:numId w:val="17"/>
        </w:numPr>
        <w:spacing w:line="360" w:lineRule="auto"/>
        <w:rPr>
          <w:lang w:val="en-US"/>
        </w:rPr>
      </w:pPr>
      <w:r w:rsidRPr="0080498F">
        <w:rPr>
          <w:lang w:val="en-US"/>
        </w:rPr>
        <w:t>Ensuring the uniqueness of the shortened names to avoid conflicts</w:t>
      </w:r>
    </w:p>
    <w:p w14:paraId="10ADD800" w14:textId="5404E1D4" w:rsidR="0080498F" w:rsidRDefault="0080498F" w:rsidP="0080498F">
      <w:pPr>
        <w:pStyle w:val="BodyText"/>
        <w:spacing w:line="360" w:lineRule="auto"/>
        <w:rPr>
          <w:lang w:val="en-US"/>
        </w:rPr>
      </w:pPr>
      <w:r w:rsidRPr="0080498F">
        <w:rPr>
          <w:noProof/>
        </w:rPr>
        <w:drawing>
          <wp:inline distT="0" distB="0" distL="0" distR="0" wp14:anchorId="5A585C74" wp14:editId="5E82F1DE">
            <wp:extent cx="6264910" cy="2959735"/>
            <wp:effectExtent l="0" t="0" r="2540" b="0"/>
            <wp:docPr id="5" name="Picture 3" descr="A close-up of a 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3FBEE40-649D-8D86-DE15-86F0CC31F5F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lose-up of a diagram&#10;&#10;Description automatically generated">
                      <a:extLst>
                        <a:ext uri="{FF2B5EF4-FFF2-40B4-BE49-F238E27FC236}">
                          <a16:creationId xmlns:a16="http://schemas.microsoft.com/office/drawing/2014/main" id="{C3FBEE40-649D-8D86-DE15-86F0CC31F5F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2959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829786" w14:textId="4D29E19F" w:rsidR="0080498F" w:rsidRDefault="0080498F" w:rsidP="0080498F">
      <w:pPr>
        <w:pStyle w:val="BodyText"/>
        <w:spacing w:line="360" w:lineRule="auto"/>
        <w:rPr>
          <w:lang w:val="en-US"/>
        </w:rPr>
      </w:pPr>
    </w:p>
    <w:p w14:paraId="5AC17311" w14:textId="59AC3C67" w:rsidR="0080498F" w:rsidRDefault="0080498F" w:rsidP="0080498F">
      <w:pPr>
        <w:pStyle w:val="BodyText"/>
        <w:spacing w:line="360" w:lineRule="auto"/>
        <w:jc w:val="center"/>
        <w:rPr>
          <w:lang w:val="en-US"/>
        </w:rPr>
      </w:pPr>
      <w:r w:rsidRPr="0080498F">
        <w:rPr>
          <w:noProof/>
        </w:rPr>
        <w:drawing>
          <wp:inline distT="0" distB="0" distL="0" distR="0" wp14:anchorId="4A02E5EA" wp14:editId="3F9633AE">
            <wp:extent cx="5270171" cy="1801768"/>
            <wp:effectExtent l="0" t="0" r="6985" b="825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34232CF-FCB1-DEEA-8757-E1B4871752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E34232CF-FCB1-DEEA-8757-E1B4871752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171" cy="180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3D79" w14:textId="5C3E2C21" w:rsidR="0080498F" w:rsidRDefault="0080498F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55FA0750" w14:textId="5E80747D" w:rsidR="00D67E67" w:rsidRPr="0080498F" w:rsidRDefault="00D67E67" w:rsidP="00D67E67">
      <w:pPr>
        <w:pStyle w:val="Heading3"/>
        <w:rPr>
          <w:lang w:val="en-US"/>
        </w:rPr>
      </w:pPr>
      <w:bookmarkStart w:id="5" w:name="_Toc158285771"/>
      <w:r w:rsidRPr="0080498F">
        <w:rPr>
          <w:lang w:val="en-US"/>
        </w:rPr>
        <w:lastRenderedPageBreak/>
        <w:t>Main features – Shorten Long Nested Folders</w:t>
      </w:r>
      <w:bookmarkEnd w:id="5"/>
    </w:p>
    <w:p w14:paraId="612BA41F" w14:textId="25C0FE06" w:rsidR="0080498F" w:rsidRPr="0080498F" w:rsidRDefault="0080498F" w:rsidP="0080498F">
      <w:pPr>
        <w:pStyle w:val="BodyText"/>
        <w:spacing w:line="360" w:lineRule="auto"/>
        <w:rPr>
          <w:lang w:val="en-US"/>
        </w:rPr>
      </w:pPr>
      <w:r w:rsidRPr="0080498F">
        <w:rPr>
          <w:lang w:val="en-US"/>
        </w:rPr>
        <w:t>For directories with paths that exceed the length threshold, the script executes a similar abbreviation strategy to shorten folder names within the path. Key steps include:</w:t>
      </w:r>
    </w:p>
    <w:p w14:paraId="624428D4" w14:textId="32BBA936" w:rsidR="0080498F" w:rsidRPr="0080498F" w:rsidRDefault="0080498F" w:rsidP="0080498F">
      <w:pPr>
        <w:pStyle w:val="BodyText"/>
        <w:numPr>
          <w:ilvl w:val="0"/>
          <w:numId w:val="18"/>
        </w:numPr>
        <w:spacing w:line="360" w:lineRule="auto"/>
        <w:rPr>
          <w:lang w:val="en-US"/>
        </w:rPr>
      </w:pPr>
      <w:r w:rsidRPr="0080498F">
        <w:rPr>
          <w:lang w:val="en-US"/>
        </w:rPr>
        <w:t>Analyzing the entire directory path and identifying segments that can be abbreviated</w:t>
      </w:r>
    </w:p>
    <w:p w14:paraId="6BDF389C" w14:textId="48DB1F52" w:rsidR="0080498F" w:rsidRPr="0080498F" w:rsidRDefault="0080498F" w:rsidP="0080498F">
      <w:pPr>
        <w:pStyle w:val="BodyText"/>
        <w:numPr>
          <w:ilvl w:val="0"/>
          <w:numId w:val="18"/>
        </w:numPr>
        <w:spacing w:line="360" w:lineRule="auto"/>
        <w:rPr>
          <w:lang w:val="en-US"/>
        </w:rPr>
      </w:pPr>
      <w:r w:rsidRPr="0080498F">
        <w:rPr>
          <w:lang w:val="en-US"/>
        </w:rPr>
        <w:t>Utilizing the dictionary to replace long segments with their abbreviated forms</w:t>
      </w:r>
    </w:p>
    <w:p w14:paraId="4465508A" w14:textId="6AC2B1DE" w:rsidR="00D67E67" w:rsidRDefault="0080498F" w:rsidP="0080498F">
      <w:pPr>
        <w:pStyle w:val="BodyText"/>
        <w:numPr>
          <w:ilvl w:val="0"/>
          <w:numId w:val="18"/>
        </w:numPr>
        <w:spacing w:line="360" w:lineRule="auto"/>
        <w:rPr>
          <w:lang w:val="en-US"/>
        </w:rPr>
      </w:pPr>
      <w:r w:rsidRPr="0080498F">
        <w:rPr>
          <w:lang w:val="en-US"/>
        </w:rPr>
        <w:t>Maintaining the structural integrity of the file system by carefully managing changes</w:t>
      </w:r>
    </w:p>
    <w:p w14:paraId="4A2E87BC" w14:textId="47B3DDF6" w:rsidR="0080498F" w:rsidRDefault="0080498F" w:rsidP="0080498F">
      <w:pPr>
        <w:pStyle w:val="BodyText"/>
        <w:spacing w:line="360" w:lineRule="auto"/>
        <w:rPr>
          <w:lang w:val="en-US"/>
        </w:rPr>
      </w:pPr>
    </w:p>
    <w:p w14:paraId="5A5709DF" w14:textId="4202BF33" w:rsidR="0080498F" w:rsidRPr="0080498F" w:rsidRDefault="0080498F" w:rsidP="0080498F">
      <w:pPr>
        <w:pStyle w:val="BodyText"/>
        <w:spacing w:line="360" w:lineRule="auto"/>
        <w:rPr>
          <w:lang w:val="en-US"/>
        </w:rPr>
      </w:pPr>
      <w:r w:rsidRPr="0080498F">
        <w:rPr>
          <w:noProof/>
        </w:rPr>
        <w:drawing>
          <wp:inline distT="0" distB="0" distL="0" distR="0" wp14:anchorId="7E6DE15D" wp14:editId="56C2192A">
            <wp:extent cx="6264910" cy="2959735"/>
            <wp:effectExtent l="0" t="0" r="2540" b="0"/>
            <wp:docPr id="4" name="Picture 3" descr="A close-up of several arrow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8216113-E152-335D-31E7-020409A2EF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lose-up of several arrows&#10;&#10;Description automatically generated">
                      <a:extLst>
                        <a:ext uri="{FF2B5EF4-FFF2-40B4-BE49-F238E27FC236}">
                          <a16:creationId xmlns:a16="http://schemas.microsoft.com/office/drawing/2014/main" id="{48216113-E152-335D-31E7-020409A2EFA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2959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601A43" w14:textId="77777777" w:rsidR="00D67E67" w:rsidRPr="0080498F" w:rsidRDefault="00D67E67" w:rsidP="007F43B9">
      <w:pPr>
        <w:pStyle w:val="BodyText"/>
        <w:rPr>
          <w:lang w:val="en-US"/>
        </w:rPr>
      </w:pPr>
    </w:p>
    <w:p w14:paraId="7C1E3815" w14:textId="77777777" w:rsidR="00AB25D6" w:rsidRPr="0080498F" w:rsidRDefault="00AB25D6" w:rsidP="007F43B9">
      <w:pPr>
        <w:pStyle w:val="BodyText"/>
        <w:rPr>
          <w:lang w:val="en-US"/>
        </w:rPr>
      </w:pPr>
      <w:r w:rsidRPr="0080498F">
        <w:rPr>
          <w:lang w:val="en-US"/>
        </w:rPr>
        <w:br w:type="page"/>
      </w:r>
    </w:p>
    <w:p w14:paraId="2E5A7D62" w14:textId="6C62C383" w:rsidR="0068333A" w:rsidRPr="0080498F" w:rsidRDefault="0080498F" w:rsidP="00324F28">
      <w:pPr>
        <w:pStyle w:val="Heading1"/>
        <w:rPr>
          <w:lang w:val="en-US"/>
        </w:rPr>
      </w:pPr>
      <w:bookmarkStart w:id="6" w:name="_Toc158285772"/>
      <w:r>
        <w:rPr>
          <w:lang w:val="en-US"/>
        </w:rPr>
        <w:lastRenderedPageBreak/>
        <w:t>Getting Started</w:t>
      </w:r>
      <w:bookmarkEnd w:id="6"/>
    </w:p>
    <w:p w14:paraId="6088E6E6" w14:textId="6881DB38" w:rsidR="0068333A" w:rsidRPr="0080498F" w:rsidRDefault="00D67E67" w:rsidP="00324F28">
      <w:pPr>
        <w:pStyle w:val="Heading2"/>
        <w:rPr>
          <w:lang w:val="en-US"/>
        </w:rPr>
      </w:pPr>
      <w:bookmarkStart w:id="7" w:name="_Toc158285773"/>
      <w:r w:rsidRPr="0080498F">
        <w:rPr>
          <w:lang w:val="en-US"/>
        </w:rPr>
        <w:t>Installation</w:t>
      </w:r>
      <w:bookmarkEnd w:id="7"/>
    </w:p>
    <w:p w14:paraId="6071268F" w14:textId="153A296F" w:rsidR="0080498F" w:rsidRDefault="0080498F" w:rsidP="00D97A82">
      <w:pPr>
        <w:pStyle w:val="BodyText"/>
        <w:numPr>
          <w:ilvl w:val="0"/>
          <w:numId w:val="19"/>
        </w:numPr>
        <w:rPr>
          <w:lang w:val="en-US"/>
        </w:rPr>
      </w:pPr>
      <w:r w:rsidRPr="0080498F">
        <w:rPr>
          <w:b/>
          <w:bCs/>
          <w:lang w:val="en-US"/>
        </w:rPr>
        <w:t>Prerequisites</w:t>
      </w:r>
      <w:r w:rsidRPr="0080498F">
        <w:rPr>
          <w:lang w:val="en-US"/>
        </w:rPr>
        <w:t>: Ensure Python 3.6</w:t>
      </w:r>
      <w:r w:rsidR="00A32270">
        <w:rPr>
          <w:lang w:val="en-US"/>
        </w:rPr>
        <w:t>.4</w:t>
      </w:r>
      <w:r w:rsidRPr="0080498F">
        <w:rPr>
          <w:lang w:val="en-US"/>
        </w:rPr>
        <w:t>+ is installed on your system</w:t>
      </w:r>
    </w:p>
    <w:p w14:paraId="20470242" w14:textId="7D0575EF" w:rsidR="0080498F" w:rsidRDefault="0080498F" w:rsidP="00C85E2B">
      <w:pPr>
        <w:pStyle w:val="BodyText"/>
        <w:numPr>
          <w:ilvl w:val="0"/>
          <w:numId w:val="19"/>
        </w:numPr>
        <w:rPr>
          <w:lang w:val="en-US"/>
        </w:rPr>
      </w:pPr>
      <w:r w:rsidRPr="0080498F">
        <w:rPr>
          <w:b/>
          <w:bCs/>
          <w:lang w:val="en-US"/>
        </w:rPr>
        <w:t>Script Download</w:t>
      </w:r>
      <w:r w:rsidRPr="0080498F">
        <w:rPr>
          <w:lang w:val="en-US"/>
        </w:rPr>
        <w:t xml:space="preserve">: Download the latest </w:t>
      </w:r>
      <w:r>
        <w:rPr>
          <w:lang w:val="en-US"/>
        </w:rPr>
        <w:t>repo</w:t>
      </w:r>
      <w:r w:rsidRPr="0080498F">
        <w:rPr>
          <w:lang w:val="en-US"/>
        </w:rPr>
        <w:t xml:space="preserve"> of FilePathShortener from the official repository</w:t>
      </w:r>
    </w:p>
    <w:p w14:paraId="62B87056" w14:textId="48A5F43D" w:rsidR="00D67E67" w:rsidRPr="0080498F" w:rsidRDefault="0080498F" w:rsidP="00C85E2B">
      <w:pPr>
        <w:pStyle w:val="BodyText"/>
        <w:numPr>
          <w:ilvl w:val="0"/>
          <w:numId w:val="19"/>
        </w:numPr>
        <w:rPr>
          <w:lang w:val="en-US"/>
        </w:rPr>
      </w:pPr>
      <w:r w:rsidRPr="0080498F">
        <w:rPr>
          <w:b/>
          <w:bCs/>
          <w:lang w:val="en-US"/>
        </w:rPr>
        <w:t>Configuration</w:t>
      </w:r>
      <w:r w:rsidRPr="0080498F">
        <w:rPr>
          <w:lang w:val="en-US"/>
        </w:rPr>
        <w:t xml:space="preserve">: Extract the </w:t>
      </w:r>
      <w:r>
        <w:rPr>
          <w:lang w:val="en-US"/>
        </w:rPr>
        <w:t>repo</w:t>
      </w:r>
      <w:r w:rsidRPr="0080498F">
        <w:rPr>
          <w:lang w:val="en-US"/>
        </w:rPr>
        <w:t xml:space="preserve"> to your desired location and open the </w:t>
      </w:r>
      <w:r w:rsidRPr="0080498F">
        <w:rPr>
          <w:b/>
          <w:bCs/>
          <w:highlight w:val="yellow"/>
          <w:lang w:val="en-US"/>
        </w:rPr>
        <w:t>config/config.ini</w:t>
      </w:r>
      <w:r w:rsidRPr="0080498F">
        <w:rPr>
          <w:lang w:val="en-US"/>
        </w:rPr>
        <w:t xml:space="preserve"> file in a text editor to adjust the settings according to your environment.</w:t>
      </w:r>
    </w:p>
    <w:p w14:paraId="4EBBBB96" w14:textId="3978FCA4" w:rsidR="00D67E67" w:rsidRDefault="00D67E67" w:rsidP="00D67E67">
      <w:pPr>
        <w:pStyle w:val="Heading2"/>
        <w:rPr>
          <w:lang w:val="en-US"/>
        </w:rPr>
      </w:pPr>
      <w:bookmarkStart w:id="8" w:name="_Toc158285774"/>
      <w:r w:rsidRPr="0080498F">
        <w:rPr>
          <w:lang w:val="en-US"/>
        </w:rPr>
        <w:t>Configuration</w:t>
      </w:r>
      <w:bookmarkEnd w:id="8"/>
    </w:p>
    <w:p w14:paraId="7180E2F0" w14:textId="618E74E1" w:rsidR="002A1EE0" w:rsidRPr="002A1EE0" w:rsidRDefault="002A1EE0" w:rsidP="002A1EE0">
      <w:pPr>
        <w:pStyle w:val="Heading3"/>
        <w:rPr>
          <w:lang w:val="en-US"/>
        </w:rPr>
      </w:pPr>
      <w:bookmarkStart w:id="9" w:name="_Toc158285775"/>
      <w:r w:rsidRPr="0080498F">
        <w:rPr>
          <w:lang w:val="en-CA"/>
        </w:rPr>
        <w:t>config.ini</w:t>
      </w:r>
      <w:bookmarkEnd w:id="9"/>
    </w:p>
    <w:p w14:paraId="26D68F90" w14:textId="77777777" w:rsidR="0080498F" w:rsidRPr="0080498F" w:rsidRDefault="0080498F" w:rsidP="0080498F">
      <w:pPr>
        <w:pStyle w:val="BodyText"/>
        <w:rPr>
          <w:lang w:val="en-CA"/>
        </w:rPr>
      </w:pPr>
      <w:r w:rsidRPr="0080498F">
        <w:rPr>
          <w:lang w:val="en-CA"/>
        </w:rPr>
        <w:t xml:space="preserve">The </w:t>
      </w:r>
      <w:r w:rsidRPr="0080498F">
        <w:rPr>
          <w:b/>
          <w:bCs/>
          <w:lang w:val="en-CA"/>
        </w:rPr>
        <w:t>FilePathShortener</w:t>
      </w:r>
      <w:r w:rsidRPr="0080498F">
        <w:rPr>
          <w:lang w:val="en-CA"/>
        </w:rPr>
        <w:t xml:space="preserve"> script is highly customizable through its </w:t>
      </w:r>
      <w:r w:rsidRPr="0080498F">
        <w:rPr>
          <w:b/>
          <w:bCs/>
          <w:lang w:val="en-CA"/>
        </w:rPr>
        <w:t>config.ini</w:t>
      </w:r>
      <w:r w:rsidRPr="0080498F">
        <w:rPr>
          <w:lang w:val="en-CA"/>
        </w:rPr>
        <w:t xml:space="preserve"> configuration file. Below are the default settings and their explanations:</w:t>
      </w:r>
    </w:p>
    <w:tbl>
      <w:tblPr>
        <w:tblW w:w="10537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5"/>
        <w:gridCol w:w="3805"/>
        <w:gridCol w:w="3857"/>
      </w:tblGrid>
      <w:tr w:rsidR="009A3DF1" w:rsidRPr="009A3DF1" w14:paraId="0441E847" w14:textId="77777777" w:rsidTr="009A3DF1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ED10230" w14:textId="77777777" w:rsidR="009A3DF1" w:rsidRPr="009A3DF1" w:rsidRDefault="009A3DF1" w:rsidP="009A3DF1">
            <w:pPr>
              <w:pStyle w:val="BodyText"/>
              <w:rPr>
                <w:b/>
                <w:bCs/>
                <w:lang w:val="en-CA"/>
              </w:rPr>
            </w:pPr>
            <w:r w:rsidRPr="009A3DF1">
              <w:rPr>
                <w:b/>
                <w:bCs/>
                <w:lang w:val="en-CA"/>
              </w:rPr>
              <w:t>Key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34DC008" w14:textId="77777777" w:rsidR="009A3DF1" w:rsidRPr="009A3DF1" w:rsidRDefault="009A3DF1" w:rsidP="009A3DF1">
            <w:pPr>
              <w:pStyle w:val="BodyText"/>
              <w:rPr>
                <w:b/>
                <w:bCs/>
                <w:lang w:val="en-CA"/>
              </w:rPr>
            </w:pPr>
            <w:r w:rsidRPr="009A3DF1">
              <w:rPr>
                <w:b/>
                <w:bCs/>
                <w:lang w:val="en-CA"/>
              </w:rPr>
              <w:t>Default Value</w:t>
            </w:r>
          </w:p>
        </w:tc>
        <w:tc>
          <w:tcPr>
            <w:tcW w:w="0" w:type="auto"/>
            <w:tcBorders>
              <w:top w:val="single" w:sz="6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18CCCF85" w14:textId="77777777" w:rsidR="009A3DF1" w:rsidRPr="009A3DF1" w:rsidRDefault="009A3DF1" w:rsidP="009A3DF1">
            <w:pPr>
              <w:pStyle w:val="BodyText"/>
              <w:rPr>
                <w:b/>
                <w:bCs/>
                <w:lang w:val="en-CA"/>
              </w:rPr>
            </w:pPr>
            <w:r w:rsidRPr="009A3DF1">
              <w:rPr>
                <w:b/>
                <w:bCs/>
                <w:lang w:val="en-CA"/>
              </w:rPr>
              <w:t>Description</w:t>
            </w:r>
          </w:p>
        </w:tc>
      </w:tr>
      <w:tr w:rsidR="009A3DF1" w:rsidRPr="009A3DF1" w14:paraId="58EE513D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6F789FCA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base_dir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01970AD6" w14:textId="6A0EDE9D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C:\Users\</w:t>
            </w:r>
            <w:r>
              <w:rPr>
                <w:lang w:val="en-CA"/>
              </w:rPr>
              <w:t>JohnDoe</w:t>
            </w:r>
            <w:r w:rsidRPr="009A3DF1">
              <w:rPr>
                <w:lang w:val="en-CA"/>
              </w:rPr>
              <w:t>\Desktop\LongPathTest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1A87705D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Root directory for the scan.</w:t>
            </w:r>
          </w:p>
        </w:tc>
      </w:tr>
      <w:tr w:rsidR="009A3DF1" w:rsidRPr="009A3DF1" w14:paraId="2EB4D281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9AF7201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config_dir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6AB5749D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config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4E47AC96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Directory for configuration files.</w:t>
            </w:r>
          </w:p>
        </w:tc>
      </w:tr>
      <w:tr w:rsidR="009A3DF1" w:rsidRPr="009A3DF1" w14:paraId="6F1CFCCA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69FC7ACC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log_dir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15FFDF72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logs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142BCB25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Directory for log files.</w:t>
            </w:r>
          </w:p>
        </w:tc>
      </w:tr>
      <w:tr w:rsidR="009A3DF1" w:rsidRPr="009A3DF1" w14:paraId="46E2F3E9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61AD3FC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output_dir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0E43351B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4358F605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Directory for output files.</w:t>
            </w:r>
          </w:p>
        </w:tc>
      </w:tr>
      <w:tr w:rsidR="009A3DF1" w:rsidRPr="009A3DF1" w14:paraId="0EDB0668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0BB4002C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dir_scan_dir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13775940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dir_scan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64A7A7BE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Subdirectory for directory scan outputs.</w:t>
            </w:r>
          </w:p>
        </w:tc>
      </w:tr>
      <w:tr w:rsidR="009A3DF1" w:rsidRPr="009A3DF1" w14:paraId="33016331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03918A38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filename_scan_dir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01702FEF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filename_scan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47EB9008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Subdirectory for filename scan outputs.</w:t>
            </w:r>
          </w:p>
        </w:tc>
      </w:tr>
      <w:tr w:rsidR="009A3DF1" w:rsidRPr="009A3DF1" w14:paraId="62C62863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57471D66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filename_length_threshold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5E3FC0A6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150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4ECE7E0A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Max length for filenames before flagging/shortening.</w:t>
            </w:r>
          </w:p>
        </w:tc>
      </w:tr>
      <w:tr w:rsidR="009A3DF1" w:rsidRPr="009A3DF1" w14:paraId="1321CC66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6708473D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dir_length_threshold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3A1D0DE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200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31D6A918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Max length for directory paths before flagging/shortening.</w:t>
            </w:r>
          </w:p>
        </w:tc>
      </w:tr>
      <w:tr w:rsidR="009A3DF1" w:rsidRPr="009A3DF1" w14:paraId="22727977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12AB0DE5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scan_entry_threshold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740BD71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50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19B07B2F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Max entries in a scan output file before splitting.</w:t>
            </w:r>
          </w:p>
        </w:tc>
      </w:tr>
      <w:tr w:rsidR="009A3DF1" w:rsidRPr="009A3DF1" w14:paraId="17D93D7C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1CAA9756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number_of_retry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577C6E32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10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5B9C5798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Attempts to rename with conflicts before stopping.</w:t>
            </w:r>
          </w:p>
        </w:tc>
      </w:tr>
      <w:tr w:rsidR="009A3DF1" w:rsidRPr="009A3DF1" w14:paraId="6F285BF4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04187AAB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dictionary_path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3A26A393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abbreviation_dictionary.csv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775E13BE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Path to abbreviation dictionary CSV file.</w:t>
            </w:r>
          </w:p>
        </w:tc>
      </w:tr>
      <w:tr w:rsidR="009A3DF1" w:rsidRPr="009A3DF1" w14:paraId="2E542A2F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7A5C8A43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long_dir_path_scan_output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B311876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long_dir_path_scan_output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358444E7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Prefix for output files listing long directory paths.</w:t>
            </w:r>
          </w:p>
        </w:tc>
      </w:tr>
      <w:tr w:rsidR="009A3DF1" w:rsidRPr="009A3DF1" w14:paraId="4EB56B55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6DE325DD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long_filename_scan_output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3E30727E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long_filename_scan_output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63A51221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Prefix for output files listing long filenames.</w:t>
            </w:r>
          </w:p>
        </w:tc>
      </w:tr>
      <w:tr w:rsidR="009A3DF1" w:rsidRPr="009A3DF1" w14:paraId="4AB91FAD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20E37293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long_dir_path_modified_output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50AF2AF2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long_dir_path_modified_output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6B0F72EF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Prefix for output files listing successfully shortened directories.</w:t>
            </w:r>
          </w:p>
        </w:tc>
      </w:tr>
      <w:tr w:rsidR="009A3DF1" w:rsidRPr="009A3DF1" w14:paraId="47F2DF22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3B011C92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lastRenderedPageBreak/>
              <w:t>long_filename_modified_output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34B1D605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long_filename_modified_output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256C5483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Prefix for output files listing successfully shortened filenames.</w:t>
            </w:r>
          </w:p>
        </w:tc>
      </w:tr>
      <w:tr w:rsidR="009A3DF1" w:rsidRPr="009A3DF1" w14:paraId="6E718176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B67085F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long_dir_path_modified_error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AB9095D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long_dir_path_modified_error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37A9215B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Prefix for output files listing directories that could not be shortened.</w:t>
            </w:r>
          </w:p>
        </w:tc>
      </w:tr>
      <w:tr w:rsidR="009A3DF1" w:rsidRPr="009A3DF1" w14:paraId="3E7FBFA2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1380912B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long_filename_modified_error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64DD77E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long_filename_modified_error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3350D172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Prefix for output files listing filenames that could not be shortened.</w:t>
            </w:r>
          </w:p>
        </w:tc>
      </w:tr>
      <w:tr w:rsidR="009A3DF1" w:rsidRPr="009A3DF1" w14:paraId="74F3E7CE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5E76CB0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dry_run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5A4176AD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False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1C72A36A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Enables dry run mode; no actual changes made.</w:t>
            </w:r>
          </w:p>
        </w:tc>
      </w:tr>
      <w:tr w:rsidR="009A3DF1" w:rsidRPr="009A3DF1" w14:paraId="35453A89" w14:textId="77777777" w:rsidTr="009A3DF1">
        <w:trPr>
          <w:tblCellSpacing w:w="15" w:type="dxa"/>
        </w:trPr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4C10C2EB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dry_run_dir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2" w:space="0" w:color="E3E3E3"/>
            </w:tcBorders>
            <w:shd w:val="clear" w:color="auto" w:fill="FFFFFF"/>
            <w:vAlign w:val="bottom"/>
            <w:hideMark/>
          </w:tcPr>
          <w:p w14:paraId="3A129F97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dry_run</w:t>
            </w:r>
          </w:p>
        </w:tc>
        <w:tc>
          <w:tcPr>
            <w:tcW w:w="0" w:type="auto"/>
            <w:tcBorders>
              <w:top w:val="single" w:sz="2" w:space="0" w:color="E3E3E3"/>
              <w:left w:val="single" w:sz="6" w:space="0" w:color="E3E3E3"/>
              <w:bottom w:val="single" w:sz="6" w:space="0" w:color="E3E3E3"/>
              <w:right w:val="single" w:sz="6" w:space="0" w:color="E3E3E3"/>
            </w:tcBorders>
            <w:shd w:val="clear" w:color="auto" w:fill="FFFFFF"/>
            <w:vAlign w:val="bottom"/>
            <w:hideMark/>
          </w:tcPr>
          <w:p w14:paraId="7781451C" w14:textId="77777777" w:rsidR="009A3DF1" w:rsidRPr="009A3DF1" w:rsidRDefault="009A3DF1" w:rsidP="009A3DF1">
            <w:pPr>
              <w:pStyle w:val="BodyText"/>
              <w:rPr>
                <w:lang w:val="en-CA"/>
              </w:rPr>
            </w:pPr>
            <w:r w:rsidRPr="009A3DF1">
              <w:rPr>
                <w:lang w:val="en-CA"/>
              </w:rPr>
              <w:t>Directory for dry run reports.</w:t>
            </w:r>
          </w:p>
        </w:tc>
      </w:tr>
    </w:tbl>
    <w:p w14:paraId="0851E602" w14:textId="451D22E0" w:rsidR="00C27ABF" w:rsidRDefault="00C27ABF" w:rsidP="00115819">
      <w:pPr>
        <w:pStyle w:val="BodyText"/>
        <w:rPr>
          <w:lang w:val="en-US"/>
        </w:rPr>
      </w:pPr>
    </w:p>
    <w:p w14:paraId="09CFCB36" w14:textId="43D3EB6D" w:rsidR="002A1EE0" w:rsidRDefault="002A1EE0" w:rsidP="002A1EE0">
      <w:pPr>
        <w:pStyle w:val="Heading3"/>
        <w:rPr>
          <w:b/>
          <w:bCs/>
          <w:lang w:val="en-CA"/>
        </w:rPr>
      </w:pPr>
      <w:bookmarkStart w:id="10" w:name="_Toc158285776"/>
      <w:r w:rsidRPr="009A3DF1">
        <w:rPr>
          <w:lang w:val="en-CA"/>
        </w:rPr>
        <w:t>abbreviation_dictionary.csv</w:t>
      </w:r>
      <w:bookmarkEnd w:id="10"/>
    </w:p>
    <w:p w14:paraId="2390D1B9" w14:textId="77777777" w:rsidR="002A1EE0" w:rsidRPr="002A1EE0" w:rsidRDefault="002A1EE0" w:rsidP="002A1EE0">
      <w:pPr>
        <w:pStyle w:val="BodyText"/>
        <w:rPr>
          <w:lang w:val="en-CA"/>
        </w:rPr>
      </w:pPr>
      <w:r w:rsidRPr="002A1EE0">
        <w:rPr>
          <w:lang w:val="en-CA"/>
        </w:rPr>
        <w:t xml:space="preserve">The </w:t>
      </w:r>
      <w:r w:rsidRPr="002A1EE0">
        <w:rPr>
          <w:b/>
          <w:bCs/>
          <w:lang w:val="en-CA"/>
        </w:rPr>
        <w:t>abbreviation_dictionary.csv</w:t>
      </w:r>
      <w:r w:rsidRPr="002A1EE0">
        <w:rPr>
          <w:lang w:val="en-CA"/>
        </w:rPr>
        <w:t xml:space="preserve"> file plays a critical role in the script's ability to shorten long filenames and directory names. It contains key-value pairs that define how specific words or segments within paths should be abbreviated.</w:t>
      </w:r>
    </w:p>
    <w:p w14:paraId="05CA6753" w14:textId="77777777" w:rsidR="002A1EE0" w:rsidRPr="002A1EE0" w:rsidRDefault="002A1EE0" w:rsidP="002A1EE0">
      <w:pPr>
        <w:pStyle w:val="BodyText"/>
        <w:rPr>
          <w:lang w:val="en-CA"/>
        </w:rPr>
      </w:pPr>
      <w:r w:rsidRPr="002A1EE0">
        <w:rPr>
          <w:b/>
          <w:bCs/>
          <w:lang w:val="en-CA"/>
        </w:rPr>
        <w:t>Format:</w:t>
      </w:r>
      <w:r w:rsidRPr="002A1EE0">
        <w:rPr>
          <w:lang w:val="en-CA"/>
        </w:rPr>
        <w:t xml:space="preserve"> Each line in the CSV file should contain two values separated by a comma:</w:t>
      </w:r>
    </w:p>
    <w:p w14:paraId="40EA88B6" w14:textId="77777777" w:rsidR="002A1EE0" w:rsidRPr="002A1EE0" w:rsidRDefault="002A1EE0" w:rsidP="002A1EE0">
      <w:pPr>
        <w:pStyle w:val="BodyText"/>
        <w:numPr>
          <w:ilvl w:val="0"/>
          <w:numId w:val="24"/>
        </w:numPr>
        <w:rPr>
          <w:lang w:val="en-CA"/>
        </w:rPr>
      </w:pPr>
      <w:r w:rsidRPr="002A1EE0">
        <w:rPr>
          <w:lang w:val="en-CA"/>
        </w:rPr>
        <w:t xml:space="preserve">The </w:t>
      </w:r>
      <w:r w:rsidRPr="002A1EE0">
        <w:rPr>
          <w:b/>
          <w:bCs/>
          <w:lang w:val="en-CA"/>
        </w:rPr>
        <w:t>key</w:t>
      </w:r>
      <w:r w:rsidRPr="002A1EE0">
        <w:rPr>
          <w:lang w:val="en-CA"/>
        </w:rPr>
        <w:t xml:space="preserve"> (the original word or segment to be abbreviated).</w:t>
      </w:r>
    </w:p>
    <w:p w14:paraId="008B7262" w14:textId="77777777" w:rsidR="002A1EE0" w:rsidRPr="002A1EE0" w:rsidRDefault="002A1EE0" w:rsidP="002A1EE0">
      <w:pPr>
        <w:pStyle w:val="BodyText"/>
        <w:numPr>
          <w:ilvl w:val="0"/>
          <w:numId w:val="24"/>
        </w:numPr>
        <w:rPr>
          <w:lang w:val="en-CA"/>
        </w:rPr>
      </w:pPr>
      <w:r w:rsidRPr="002A1EE0">
        <w:rPr>
          <w:lang w:val="en-CA"/>
        </w:rPr>
        <w:t xml:space="preserve">The </w:t>
      </w:r>
      <w:r w:rsidRPr="002A1EE0">
        <w:rPr>
          <w:b/>
          <w:bCs/>
          <w:lang w:val="en-CA"/>
        </w:rPr>
        <w:t>value</w:t>
      </w:r>
      <w:r w:rsidRPr="002A1EE0">
        <w:rPr>
          <w:lang w:val="en-CA"/>
        </w:rPr>
        <w:t xml:space="preserve"> (the abbreviation to replace the key).</w:t>
      </w:r>
    </w:p>
    <w:p w14:paraId="00AFB8ED" w14:textId="77777777" w:rsidR="002A1EE0" w:rsidRPr="002A1EE0" w:rsidRDefault="002A1EE0" w:rsidP="002A1EE0">
      <w:pPr>
        <w:pStyle w:val="BodyText"/>
        <w:rPr>
          <w:lang w:val="en-CA"/>
        </w:rPr>
      </w:pPr>
      <w:r w:rsidRPr="002A1EE0">
        <w:rPr>
          <w:b/>
          <w:bCs/>
          <w:lang w:val="en-CA"/>
        </w:rPr>
        <w:t>Example:</w:t>
      </w:r>
    </w:p>
    <w:p w14:paraId="6F1EF9D4" w14:textId="1C7247BB" w:rsidR="002A1EE0" w:rsidRDefault="002A1EE0" w:rsidP="002A1EE0">
      <w:pPr>
        <w:pStyle w:val="Code"/>
      </w:pPr>
      <w:r w:rsidRPr="002A1EE0">
        <w:t>documentation,</w:t>
      </w:r>
      <w:r>
        <w:t xml:space="preserve"> </w:t>
      </w:r>
      <w:r w:rsidRPr="002A1EE0">
        <w:t>docs</w:t>
      </w:r>
    </w:p>
    <w:p w14:paraId="0BBE7C93" w14:textId="7B2F9D7B" w:rsidR="002A1EE0" w:rsidRDefault="002A1EE0" w:rsidP="002A1EE0">
      <w:pPr>
        <w:pStyle w:val="Code"/>
      </w:pPr>
      <w:r w:rsidRPr="002A1EE0">
        <w:t>information,</w:t>
      </w:r>
      <w:r>
        <w:t xml:space="preserve"> </w:t>
      </w:r>
      <w:r w:rsidRPr="002A1EE0">
        <w:t xml:space="preserve">info </w:t>
      </w:r>
    </w:p>
    <w:p w14:paraId="30331C7D" w14:textId="65978216" w:rsidR="002A1EE0" w:rsidRPr="002A1EE0" w:rsidRDefault="002A1EE0" w:rsidP="002A1EE0">
      <w:pPr>
        <w:pStyle w:val="Code"/>
      </w:pPr>
      <w:r w:rsidRPr="002A1EE0">
        <w:t>configuration,</w:t>
      </w:r>
      <w:r>
        <w:t xml:space="preserve"> </w:t>
      </w:r>
      <w:r w:rsidRPr="002A1EE0">
        <w:t xml:space="preserve">config </w:t>
      </w:r>
    </w:p>
    <w:p w14:paraId="33D8BBB5" w14:textId="77777777" w:rsidR="002A1EE0" w:rsidRPr="002A1EE0" w:rsidRDefault="002A1EE0" w:rsidP="002A1EE0">
      <w:pPr>
        <w:pStyle w:val="BodyText"/>
        <w:rPr>
          <w:lang w:val="en-CA"/>
        </w:rPr>
      </w:pPr>
      <w:r w:rsidRPr="002A1EE0">
        <w:rPr>
          <w:b/>
          <w:bCs/>
          <w:lang w:val="en-CA"/>
        </w:rPr>
        <w:t>Guidelines for Customization:</w:t>
      </w:r>
    </w:p>
    <w:p w14:paraId="1CA5CF7F" w14:textId="77777777" w:rsidR="002A1EE0" w:rsidRPr="002A1EE0" w:rsidRDefault="002A1EE0" w:rsidP="002A1EE0">
      <w:pPr>
        <w:pStyle w:val="BodyText"/>
        <w:numPr>
          <w:ilvl w:val="0"/>
          <w:numId w:val="25"/>
        </w:numPr>
        <w:rPr>
          <w:lang w:val="en-CA"/>
        </w:rPr>
      </w:pPr>
      <w:r w:rsidRPr="002A1EE0">
        <w:rPr>
          <w:b/>
          <w:bCs/>
          <w:lang w:val="en-CA"/>
        </w:rPr>
        <w:t>Additions:</w:t>
      </w:r>
      <w:r w:rsidRPr="002A1EE0">
        <w:rPr>
          <w:lang w:val="en-CA"/>
        </w:rPr>
        <w:t xml:space="preserve"> To add a new abbreviation, simply include a new line with the key-value pair.</w:t>
      </w:r>
    </w:p>
    <w:p w14:paraId="2015EC38" w14:textId="77777777" w:rsidR="002A1EE0" w:rsidRPr="002A1EE0" w:rsidRDefault="002A1EE0" w:rsidP="002A1EE0">
      <w:pPr>
        <w:pStyle w:val="BodyText"/>
        <w:numPr>
          <w:ilvl w:val="0"/>
          <w:numId w:val="25"/>
        </w:numPr>
        <w:rPr>
          <w:lang w:val="en-CA"/>
        </w:rPr>
      </w:pPr>
      <w:r w:rsidRPr="002A1EE0">
        <w:rPr>
          <w:b/>
          <w:bCs/>
          <w:lang w:val="en-CA"/>
        </w:rPr>
        <w:t>Modifications:</w:t>
      </w:r>
      <w:r w:rsidRPr="002A1EE0">
        <w:rPr>
          <w:lang w:val="en-CA"/>
        </w:rPr>
        <w:t xml:space="preserve"> To change an abbreviation, update the value part of the respective key-value pair.</w:t>
      </w:r>
    </w:p>
    <w:p w14:paraId="0413D2D9" w14:textId="77777777" w:rsidR="002A1EE0" w:rsidRPr="002A1EE0" w:rsidRDefault="002A1EE0" w:rsidP="002A1EE0">
      <w:pPr>
        <w:pStyle w:val="BodyText"/>
        <w:numPr>
          <w:ilvl w:val="0"/>
          <w:numId w:val="25"/>
        </w:numPr>
        <w:rPr>
          <w:lang w:val="en-CA"/>
        </w:rPr>
      </w:pPr>
      <w:r w:rsidRPr="002A1EE0">
        <w:rPr>
          <w:b/>
          <w:bCs/>
          <w:lang w:val="en-CA"/>
        </w:rPr>
        <w:t>Deletions:</w:t>
      </w:r>
      <w:r w:rsidRPr="002A1EE0">
        <w:rPr>
          <w:lang w:val="en-CA"/>
        </w:rPr>
        <w:t xml:space="preserve"> Remove the entire line corresponding to the abbreviation you wish to delete.</w:t>
      </w:r>
    </w:p>
    <w:p w14:paraId="47C4EDBB" w14:textId="77777777" w:rsidR="002A1EE0" w:rsidRPr="0080498F" w:rsidRDefault="002A1EE0" w:rsidP="00115819">
      <w:pPr>
        <w:pStyle w:val="BodyText"/>
        <w:rPr>
          <w:lang w:val="en-US"/>
        </w:rPr>
      </w:pPr>
    </w:p>
    <w:p w14:paraId="1C416BFC" w14:textId="3C83BBAB" w:rsidR="00D67E67" w:rsidRPr="0080498F" w:rsidRDefault="00D67E67" w:rsidP="00D67E67">
      <w:pPr>
        <w:pStyle w:val="Heading1"/>
        <w:rPr>
          <w:lang w:val="en-US"/>
        </w:rPr>
      </w:pPr>
      <w:bookmarkStart w:id="11" w:name="_Toc158285777"/>
      <w:r w:rsidRPr="0080498F">
        <w:rPr>
          <w:lang w:val="en-US"/>
        </w:rPr>
        <w:lastRenderedPageBreak/>
        <w:t>Usage Instructions</w:t>
      </w:r>
      <w:bookmarkEnd w:id="11"/>
    </w:p>
    <w:p w14:paraId="14D86CF4" w14:textId="15C3565A" w:rsidR="00D67E67" w:rsidRPr="0080498F" w:rsidRDefault="00D67E67" w:rsidP="00D67E67">
      <w:pPr>
        <w:pStyle w:val="Heading2"/>
        <w:rPr>
          <w:lang w:val="en-US"/>
        </w:rPr>
      </w:pPr>
      <w:bookmarkStart w:id="12" w:name="_Toc158285778"/>
      <w:r w:rsidRPr="0080498F">
        <w:rPr>
          <w:lang w:val="en-US"/>
        </w:rPr>
        <w:t>Run</w:t>
      </w:r>
      <w:r w:rsidR="009A3DF1">
        <w:rPr>
          <w:lang w:val="en-US"/>
        </w:rPr>
        <w:t>ning</w:t>
      </w:r>
      <w:r w:rsidRPr="0080498F">
        <w:rPr>
          <w:lang w:val="en-US"/>
        </w:rPr>
        <w:t xml:space="preserve"> the Script</w:t>
      </w:r>
      <w:bookmarkEnd w:id="12"/>
    </w:p>
    <w:p w14:paraId="103743C7" w14:textId="77777777" w:rsidR="00607536" w:rsidRPr="00607536" w:rsidRDefault="00607536" w:rsidP="00607536">
      <w:pPr>
        <w:pStyle w:val="Heading3"/>
        <w:rPr>
          <w:lang w:val="en-CA"/>
        </w:rPr>
      </w:pPr>
      <w:bookmarkStart w:id="13" w:name="_Toc158285779"/>
      <w:r w:rsidRPr="00607536">
        <w:rPr>
          <w:lang w:val="en-CA"/>
        </w:rPr>
        <w:t>Scanning for Long Paths and Filenames:</w:t>
      </w:r>
      <w:bookmarkEnd w:id="13"/>
    </w:p>
    <w:p w14:paraId="4A47E7FC" w14:textId="406549EA" w:rsidR="00607536" w:rsidRPr="00607536" w:rsidRDefault="00607536" w:rsidP="00607536">
      <w:pPr>
        <w:pStyle w:val="BodyText"/>
        <w:numPr>
          <w:ilvl w:val="1"/>
          <w:numId w:val="21"/>
        </w:numPr>
        <w:rPr>
          <w:lang w:val="en-CA"/>
        </w:rPr>
      </w:pPr>
      <w:r w:rsidRPr="00607536">
        <w:rPr>
          <w:lang w:val="en-CA"/>
        </w:rPr>
        <w:t>To initiate a scan, use the following command:</w:t>
      </w:r>
    </w:p>
    <w:p w14:paraId="68746F50" w14:textId="03EFEEBC" w:rsidR="00607536" w:rsidRPr="00607536" w:rsidRDefault="00607536" w:rsidP="00607536">
      <w:pPr>
        <w:pStyle w:val="Code"/>
      </w:pPr>
      <w:bookmarkStart w:id="14" w:name="_Hlk158283067"/>
      <w:r w:rsidRPr="00607536">
        <w:t>python long_filepath_filename_shortener.py -p scan</w:t>
      </w:r>
    </w:p>
    <w:bookmarkEnd w:id="14"/>
    <w:p w14:paraId="55DF4207" w14:textId="77777777" w:rsidR="00607536" w:rsidRPr="00607536" w:rsidRDefault="00607536" w:rsidP="00607536">
      <w:pPr>
        <w:pStyle w:val="BodyText"/>
        <w:numPr>
          <w:ilvl w:val="1"/>
          <w:numId w:val="21"/>
        </w:numPr>
        <w:rPr>
          <w:lang w:val="en-CA"/>
        </w:rPr>
      </w:pPr>
      <w:r w:rsidRPr="00607536">
        <w:rPr>
          <w:lang w:val="en-CA"/>
        </w:rPr>
        <w:t>Alternatively, running the script without any options defaults to this scan mode:</w:t>
      </w:r>
    </w:p>
    <w:p w14:paraId="7EE62F09" w14:textId="3F08385C" w:rsidR="00607536" w:rsidRPr="00607536" w:rsidRDefault="00607536" w:rsidP="00607536">
      <w:pPr>
        <w:pStyle w:val="Code"/>
      </w:pPr>
      <w:r w:rsidRPr="00607536">
        <w:t>python long_filepath_filename_shortener.py</w:t>
      </w:r>
    </w:p>
    <w:p w14:paraId="5FA7667A" w14:textId="77777777" w:rsidR="00607536" w:rsidRPr="00607536" w:rsidRDefault="00607536" w:rsidP="00607536">
      <w:pPr>
        <w:pStyle w:val="Heading3"/>
        <w:rPr>
          <w:lang w:val="en-CA"/>
        </w:rPr>
      </w:pPr>
      <w:bookmarkStart w:id="15" w:name="_Toc158285780"/>
      <w:r w:rsidRPr="00607536">
        <w:rPr>
          <w:lang w:val="en-CA"/>
        </w:rPr>
        <w:t>Shortening Folder Names:</w:t>
      </w:r>
      <w:bookmarkEnd w:id="15"/>
    </w:p>
    <w:p w14:paraId="34133A0D" w14:textId="77777777" w:rsidR="00607536" w:rsidRPr="00607536" w:rsidRDefault="00607536" w:rsidP="00607536">
      <w:pPr>
        <w:pStyle w:val="BodyText"/>
        <w:numPr>
          <w:ilvl w:val="1"/>
          <w:numId w:val="21"/>
        </w:numPr>
        <w:rPr>
          <w:lang w:val="en-CA"/>
        </w:rPr>
      </w:pPr>
      <w:r w:rsidRPr="00607536">
        <w:rPr>
          <w:lang w:val="en-CA"/>
        </w:rPr>
        <w:t xml:space="preserve">To shorten long folder names within the specified </w:t>
      </w:r>
      <w:r w:rsidRPr="00607536">
        <w:rPr>
          <w:b/>
          <w:bCs/>
          <w:lang w:val="en-CA"/>
        </w:rPr>
        <w:t>base_dir</w:t>
      </w:r>
      <w:r w:rsidRPr="00607536">
        <w:rPr>
          <w:lang w:val="en-CA"/>
        </w:rPr>
        <w:t>, execute:</w:t>
      </w:r>
    </w:p>
    <w:p w14:paraId="7B593BA1" w14:textId="77777777" w:rsidR="00607536" w:rsidRPr="00607536" w:rsidRDefault="00607536" w:rsidP="00607536">
      <w:pPr>
        <w:pStyle w:val="Code"/>
      </w:pPr>
      <w:r w:rsidRPr="00607536">
        <w:t xml:space="preserve">python long_filepath_filename_shortener.py -p dir </w:t>
      </w:r>
    </w:p>
    <w:p w14:paraId="29518F2B" w14:textId="77777777" w:rsidR="00607536" w:rsidRPr="00607536" w:rsidRDefault="00607536" w:rsidP="00543B35">
      <w:pPr>
        <w:pStyle w:val="Heading3"/>
        <w:rPr>
          <w:lang w:val="en-CA"/>
        </w:rPr>
      </w:pPr>
      <w:bookmarkStart w:id="16" w:name="_Toc158285781"/>
      <w:r w:rsidRPr="00607536">
        <w:rPr>
          <w:lang w:val="en-CA"/>
        </w:rPr>
        <w:t>Shortening Filenames:</w:t>
      </w:r>
      <w:bookmarkEnd w:id="16"/>
    </w:p>
    <w:p w14:paraId="38EE2BE1" w14:textId="77777777" w:rsidR="00607536" w:rsidRPr="00607536" w:rsidRDefault="00607536" w:rsidP="00607536">
      <w:pPr>
        <w:pStyle w:val="BodyText"/>
        <w:numPr>
          <w:ilvl w:val="1"/>
          <w:numId w:val="21"/>
        </w:numPr>
        <w:rPr>
          <w:lang w:val="en-CA"/>
        </w:rPr>
      </w:pPr>
      <w:r w:rsidRPr="00607536">
        <w:rPr>
          <w:lang w:val="en-CA"/>
        </w:rPr>
        <w:t>For shortening long filenames, use:</w:t>
      </w:r>
    </w:p>
    <w:p w14:paraId="00D420A4" w14:textId="77777777" w:rsidR="00607536" w:rsidRPr="00607536" w:rsidRDefault="00607536" w:rsidP="00543B35">
      <w:pPr>
        <w:pStyle w:val="Code"/>
      </w:pPr>
      <w:r w:rsidRPr="00607536">
        <w:t xml:space="preserve">python long_filepath_filename_shortener.py -p filename </w:t>
      </w:r>
    </w:p>
    <w:p w14:paraId="64F4F19E" w14:textId="77777777" w:rsidR="00607536" w:rsidRPr="00607536" w:rsidRDefault="00607536" w:rsidP="00543B35">
      <w:pPr>
        <w:pStyle w:val="Heading2"/>
        <w:rPr>
          <w:lang w:val="en-CA"/>
        </w:rPr>
      </w:pPr>
      <w:bookmarkStart w:id="17" w:name="_Toc158285782"/>
      <w:r w:rsidRPr="00607536">
        <w:rPr>
          <w:lang w:val="en-CA"/>
        </w:rPr>
        <w:t>Option Flags</w:t>
      </w:r>
      <w:bookmarkEnd w:id="17"/>
    </w:p>
    <w:p w14:paraId="23E62387" w14:textId="77777777" w:rsidR="00607536" w:rsidRPr="00607536" w:rsidRDefault="00607536" w:rsidP="00607536">
      <w:pPr>
        <w:pStyle w:val="BodyText"/>
        <w:numPr>
          <w:ilvl w:val="0"/>
          <w:numId w:val="22"/>
        </w:numPr>
        <w:rPr>
          <w:lang w:val="en-CA"/>
        </w:rPr>
      </w:pPr>
      <w:r w:rsidRPr="00607536">
        <w:rPr>
          <w:b/>
          <w:bCs/>
          <w:lang w:val="en-CA"/>
        </w:rPr>
        <w:t>-p or --process</w:t>
      </w:r>
      <w:r w:rsidRPr="00607536">
        <w:rPr>
          <w:lang w:val="en-CA"/>
        </w:rPr>
        <w:t>: Specifies the operation mode (</w:t>
      </w:r>
      <w:r w:rsidRPr="00607536">
        <w:rPr>
          <w:b/>
          <w:bCs/>
          <w:lang w:val="en-CA"/>
        </w:rPr>
        <w:t>scan</w:t>
      </w:r>
      <w:r w:rsidRPr="00607536">
        <w:rPr>
          <w:lang w:val="en-CA"/>
        </w:rPr>
        <w:t xml:space="preserve">, </w:t>
      </w:r>
      <w:r w:rsidRPr="00607536">
        <w:rPr>
          <w:b/>
          <w:bCs/>
          <w:lang w:val="en-CA"/>
        </w:rPr>
        <w:t>dir</w:t>
      </w:r>
      <w:r w:rsidRPr="00607536">
        <w:rPr>
          <w:lang w:val="en-CA"/>
        </w:rPr>
        <w:t xml:space="preserve">, or </w:t>
      </w:r>
      <w:r w:rsidRPr="00607536">
        <w:rPr>
          <w:b/>
          <w:bCs/>
          <w:lang w:val="en-CA"/>
        </w:rPr>
        <w:t>filename</w:t>
      </w:r>
      <w:r w:rsidRPr="00607536">
        <w:rPr>
          <w:lang w:val="en-CA"/>
        </w:rPr>
        <w:t xml:space="preserve">). If omitted, the script defaults to </w:t>
      </w:r>
      <w:r w:rsidRPr="00607536">
        <w:rPr>
          <w:b/>
          <w:bCs/>
          <w:lang w:val="en-CA"/>
        </w:rPr>
        <w:t>scan</w:t>
      </w:r>
      <w:r w:rsidRPr="00607536">
        <w:rPr>
          <w:lang w:val="en-CA"/>
        </w:rPr>
        <w:t>.</w:t>
      </w:r>
    </w:p>
    <w:p w14:paraId="4EEDAAEA" w14:textId="77777777" w:rsidR="00607536" w:rsidRPr="00607536" w:rsidRDefault="00607536" w:rsidP="00543B35">
      <w:pPr>
        <w:pStyle w:val="Heading2"/>
        <w:rPr>
          <w:lang w:val="en-CA"/>
        </w:rPr>
      </w:pPr>
      <w:bookmarkStart w:id="18" w:name="_Toc158285783"/>
      <w:r w:rsidRPr="00607536">
        <w:rPr>
          <w:lang w:val="en-CA"/>
        </w:rPr>
        <w:t>Dry Run Mode</w:t>
      </w:r>
      <w:bookmarkEnd w:id="18"/>
    </w:p>
    <w:p w14:paraId="0EC2A7AE" w14:textId="77777777" w:rsidR="00607536" w:rsidRPr="00607536" w:rsidRDefault="00607536" w:rsidP="00607536">
      <w:pPr>
        <w:pStyle w:val="BodyText"/>
        <w:rPr>
          <w:lang w:val="en-CA"/>
        </w:rPr>
      </w:pPr>
      <w:r w:rsidRPr="00607536">
        <w:rPr>
          <w:lang w:val="en-CA"/>
        </w:rPr>
        <w:t xml:space="preserve">To preview the changes the script would make without applying them, enable the dry run mode by setting </w:t>
      </w:r>
      <w:r w:rsidRPr="00607536">
        <w:rPr>
          <w:b/>
          <w:bCs/>
          <w:highlight w:val="yellow"/>
          <w:lang w:val="en-CA"/>
        </w:rPr>
        <w:t>dry_run = True</w:t>
      </w:r>
      <w:r w:rsidRPr="00607536">
        <w:rPr>
          <w:lang w:val="en-CA"/>
        </w:rPr>
        <w:t xml:space="preserve"> in the </w:t>
      </w:r>
      <w:r w:rsidRPr="00607536">
        <w:rPr>
          <w:b/>
          <w:bCs/>
          <w:highlight w:val="yellow"/>
          <w:lang w:val="en-CA"/>
        </w:rPr>
        <w:t>config.ini</w:t>
      </w:r>
      <w:r w:rsidRPr="00607536">
        <w:rPr>
          <w:lang w:val="en-CA"/>
        </w:rPr>
        <w:t xml:space="preserve"> file. This mode is particularly useful for reviewing potential changes and ensuring accuracy before making any modifications to file or directory names.</w:t>
      </w:r>
    </w:p>
    <w:p w14:paraId="5CA77B6D" w14:textId="77777777" w:rsidR="00607536" w:rsidRPr="00607536" w:rsidRDefault="00607536" w:rsidP="00543B35">
      <w:pPr>
        <w:pStyle w:val="Heading3"/>
        <w:rPr>
          <w:lang w:val="en-CA"/>
        </w:rPr>
      </w:pPr>
      <w:bookmarkStart w:id="19" w:name="_Toc158285784"/>
      <w:r w:rsidRPr="00607536">
        <w:rPr>
          <w:lang w:val="en-CA"/>
        </w:rPr>
        <w:t>Enabling Dry Run:</w:t>
      </w:r>
      <w:bookmarkEnd w:id="19"/>
    </w:p>
    <w:p w14:paraId="2036EDCD" w14:textId="77777777" w:rsidR="00607536" w:rsidRPr="00607536" w:rsidRDefault="00607536" w:rsidP="00607536">
      <w:pPr>
        <w:pStyle w:val="BodyText"/>
        <w:numPr>
          <w:ilvl w:val="1"/>
          <w:numId w:val="23"/>
        </w:numPr>
        <w:rPr>
          <w:lang w:val="en-CA"/>
        </w:rPr>
      </w:pPr>
      <w:r w:rsidRPr="00607536">
        <w:rPr>
          <w:lang w:val="en-CA"/>
        </w:rPr>
        <w:t xml:space="preserve">Open </w:t>
      </w:r>
      <w:r w:rsidRPr="00607536">
        <w:rPr>
          <w:b/>
          <w:bCs/>
          <w:lang w:val="en-CA"/>
        </w:rPr>
        <w:t>config.ini</w:t>
      </w:r>
      <w:r w:rsidRPr="00607536">
        <w:rPr>
          <w:lang w:val="en-CA"/>
        </w:rPr>
        <w:t xml:space="preserve"> in a text editor.</w:t>
      </w:r>
    </w:p>
    <w:p w14:paraId="764D85D8" w14:textId="77777777" w:rsidR="00607536" w:rsidRPr="00607536" w:rsidRDefault="00607536" w:rsidP="00607536">
      <w:pPr>
        <w:pStyle w:val="BodyText"/>
        <w:numPr>
          <w:ilvl w:val="1"/>
          <w:numId w:val="23"/>
        </w:numPr>
        <w:rPr>
          <w:lang w:val="en-CA"/>
        </w:rPr>
      </w:pPr>
      <w:r w:rsidRPr="00607536">
        <w:rPr>
          <w:lang w:val="en-CA"/>
        </w:rPr>
        <w:t xml:space="preserve">Locate the </w:t>
      </w:r>
      <w:r w:rsidRPr="00607536">
        <w:rPr>
          <w:b/>
          <w:bCs/>
          <w:lang w:val="en-CA"/>
        </w:rPr>
        <w:t>dry_run</w:t>
      </w:r>
      <w:r w:rsidRPr="00607536">
        <w:rPr>
          <w:lang w:val="en-CA"/>
        </w:rPr>
        <w:t xml:space="preserve"> setting and change it to </w:t>
      </w:r>
      <w:r w:rsidRPr="00607536">
        <w:rPr>
          <w:b/>
          <w:bCs/>
          <w:lang w:val="en-CA"/>
        </w:rPr>
        <w:t>True</w:t>
      </w:r>
      <w:r w:rsidRPr="00607536">
        <w:rPr>
          <w:lang w:val="en-CA"/>
        </w:rPr>
        <w:t>.</w:t>
      </w:r>
    </w:p>
    <w:p w14:paraId="1714AE66" w14:textId="77777777" w:rsidR="00607536" w:rsidRPr="00607536" w:rsidRDefault="00607536" w:rsidP="00607536">
      <w:pPr>
        <w:pStyle w:val="BodyText"/>
        <w:numPr>
          <w:ilvl w:val="1"/>
          <w:numId w:val="23"/>
        </w:numPr>
        <w:rPr>
          <w:lang w:val="en-CA"/>
        </w:rPr>
      </w:pPr>
      <w:r w:rsidRPr="00607536">
        <w:rPr>
          <w:lang w:val="en-CA"/>
        </w:rPr>
        <w:t>Save the changes and run the script as described above to see what actions would be taken.</w:t>
      </w:r>
    </w:p>
    <w:p w14:paraId="0F734D82" w14:textId="3464D27D" w:rsidR="00607536" w:rsidRPr="00607536" w:rsidRDefault="00543B35" w:rsidP="00607536">
      <w:pPr>
        <w:pStyle w:val="BodyText"/>
        <w:rPr>
          <w:b/>
          <w:bCs/>
          <w:color w:val="FF0000"/>
          <w:sz w:val="28"/>
          <w:szCs w:val="32"/>
          <w:lang w:val="en-CA"/>
        </w:rPr>
      </w:pPr>
      <w:r w:rsidRPr="00A2304A">
        <w:rPr>
          <w:b/>
          <w:bCs/>
          <w:color w:val="FF0000"/>
          <w:sz w:val="28"/>
          <w:szCs w:val="32"/>
          <w:lang w:val="en-CA"/>
        </w:rPr>
        <w:t xml:space="preserve">NOTE: </w:t>
      </w:r>
      <w:r w:rsidR="00607536" w:rsidRPr="00607536">
        <w:rPr>
          <w:b/>
          <w:bCs/>
          <w:color w:val="FF0000"/>
          <w:sz w:val="28"/>
          <w:szCs w:val="32"/>
          <w:lang w:val="en-CA"/>
        </w:rPr>
        <w:t xml:space="preserve">Remember to revert </w:t>
      </w:r>
      <w:r w:rsidR="00607536" w:rsidRPr="00607536">
        <w:rPr>
          <w:b/>
          <w:bCs/>
          <w:color w:val="FF0000"/>
          <w:sz w:val="28"/>
          <w:szCs w:val="32"/>
          <w:highlight w:val="yellow"/>
          <w:lang w:val="en-CA"/>
        </w:rPr>
        <w:t>dry_run</w:t>
      </w:r>
      <w:r w:rsidR="00607536" w:rsidRPr="00607536">
        <w:rPr>
          <w:b/>
          <w:bCs/>
          <w:color w:val="FF0000"/>
          <w:sz w:val="28"/>
          <w:szCs w:val="32"/>
          <w:lang w:val="en-CA"/>
        </w:rPr>
        <w:t xml:space="preserve"> back to False in config.ini when you're ready to apply the changes.</w:t>
      </w:r>
    </w:p>
    <w:p w14:paraId="291ECED2" w14:textId="2CC59322" w:rsidR="00D67E67" w:rsidRPr="0080498F" w:rsidRDefault="00D67E67" w:rsidP="00D67E67">
      <w:pPr>
        <w:pStyle w:val="Heading1"/>
        <w:rPr>
          <w:lang w:val="en-US"/>
        </w:rPr>
      </w:pPr>
      <w:bookmarkStart w:id="20" w:name="_Toc158285785"/>
      <w:r w:rsidRPr="0080498F">
        <w:rPr>
          <w:lang w:val="en-US"/>
        </w:rPr>
        <w:lastRenderedPageBreak/>
        <w:t>Understanding Output</w:t>
      </w:r>
      <w:bookmarkEnd w:id="20"/>
    </w:p>
    <w:p w14:paraId="1DF106B6" w14:textId="2DF66EFA" w:rsidR="00D67E67" w:rsidRPr="0080498F" w:rsidRDefault="006949E3" w:rsidP="00D67E67">
      <w:pPr>
        <w:pStyle w:val="Heading2"/>
        <w:rPr>
          <w:lang w:val="en-US"/>
        </w:rPr>
      </w:pPr>
      <w:bookmarkStart w:id="21" w:name="_Toc158285786"/>
      <w:r w:rsidRPr="0080498F">
        <w:rPr>
          <w:lang w:val="en-US"/>
        </w:rPr>
        <w:t xml:space="preserve">Scan Results - </w:t>
      </w:r>
      <w:r w:rsidR="00D67E67" w:rsidRPr="0080498F">
        <w:rPr>
          <w:lang w:val="en-US"/>
        </w:rPr>
        <w:t xml:space="preserve">How to </w:t>
      </w:r>
      <w:r w:rsidR="00C27ABF" w:rsidRPr="0080498F">
        <w:rPr>
          <w:lang w:val="en-US"/>
        </w:rPr>
        <w:t>Interpret?</w:t>
      </w:r>
      <w:bookmarkEnd w:id="21"/>
    </w:p>
    <w:p w14:paraId="429B4557" w14:textId="77777777" w:rsidR="00D67E67" w:rsidRPr="0080498F" w:rsidRDefault="00D67E67" w:rsidP="00D67E67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345BC749" w14:textId="77777777" w:rsidR="00D67E67" w:rsidRPr="0080498F" w:rsidRDefault="00D67E67" w:rsidP="00D67E67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3D317F59" w14:textId="77777777" w:rsidR="00D67E67" w:rsidRPr="0080498F" w:rsidRDefault="00D67E67" w:rsidP="00D67E67">
      <w:pPr>
        <w:pStyle w:val="BodyText"/>
        <w:rPr>
          <w:lang w:val="en-US"/>
        </w:rPr>
      </w:pPr>
    </w:p>
    <w:p w14:paraId="2EEF48C2" w14:textId="6A6B9974" w:rsidR="00D67E67" w:rsidRPr="0080498F" w:rsidRDefault="006949E3" w:rsidP="00D67E67">
      <w:pPr>
        <w:pStyle w:val="Heading2"/>
        <w:rPr>
          <w:lang w:val="en-US"/>
        </w:rPr>
      </w:pPr>
      <w:bookmarkStart w:id="22" w:name="_Toc158285787"/>
      <w:r w:rsidRPr="0080498F">
        <w:rPr>
          <w:lang w:val="en-US"/>
        </w:rPr>
        <w:t>Shortening Process – What to Expect?</w:t>
      </w:r>
      <w:bookmarkEnd w:id="22"/>
    </w:p>
    <w:p w14:paraId="2CC702A2" w14:textId="77777777" w:rsidR="00D67E67" w:rsidRPr="0080498F" w:rsidRDefault="00D67E67" w:rsidP="00D67E67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7661F0BE" w14:textId="77777777" w:rsidR="00D67E67" w:rsidRPr="0080498F" w:rsidRDefault="00D67E67" w:rsidP="00D67E67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1601891E" w14:textId="7CC23DBB" w:rsidR="00C27ABF" w:rsidRPr="0080498F" w:rsidRDefault="00C27ABF">
      <w:pPr>
        <w:spacing w:after="160" w:line="259" w:lineRule="auto"/>
        <w:rPr>
          <w:lang w:val="en-US"/>
        </w:rPr>
      </w:pPr>
      <w:r w:rsidRPr="0080498F">
        <w:rPr>
          <w:lang w:val="en-US"/>
        </w:rPr>
        <w:br w:type="page"/>
      </w:r>
    </w:p>
    <w:p w14:paraId="0776D6D4" w14:textId="6F99C067" w:rsidR="00D67E67" w:rsidRPr="0080498F" w:rsidRDefault="006949E3" w:rsidP="00D67E67">
      <w:pPr>
        <w:pStyle w:val="Heading1"/>
        <w:rPr>
          <w:lang w:val="en-US"/>
        </w:rPr>
      </w:pPr>
      <w:bookmarkStart w:id="23" w:name="_Toc158285788"/>
      <w:r w:rsidRPr="0080498F">
        <w:rPr>
          <w:lang w:val="en-US"/>
        </w:rPr>
        <w:lastRenderedPageBreak/>
        <w:t>Troubleshooting and FAQs</w:t>
      </w:r>
      <w:bookmarkEnd w:id="23"/>
    </w:p>
    <w:p w14:paraId="751C35F7" w14:textId="2644D882" w:rsidR="00D67E67" w:rsidRPr="0080498F" w:rsidRDefault="006949E3" w:rsidP="00D67E67">
      <w:pPr>
        <w:pStyle w:val="Heading2"/>
        <w:rPr>
          <w:lang w:val="en-US"/>
        </w:rPr>
      </w:pPr>
      <w:bookmarkStart w:id="24" w:name="_Toc158285789"/>
      <w:r w:rsidRPr="0080498F">
        <w:rPr>
          <w:lang w:val="en-US"/>
        </w:rPr>
        <w:t>Basic Troubleshooting</w:t>
      </w:r>
      <w:bookmarkEnd w:id="24"/>
    </w:p>
    <w:p w14:paraId="564F3259" w14:textId="77777777" w:rsidR="00D67E67" w:rsidRPr="0080498F" w:rsidRDefault="00D67E67" w:rsidP="00D67E67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10A36B84" w14:textId="77777777" w:rsidR="00D67E67" w:rsidRPr="0080498F" w:rsidRDefault="00D67E67" w:rsidP="00D67E67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671BD13C" w14:textId="77777777" w:rsidR="00D67E67" w:rsidRPr="0080498F" w:rsidRDefault="00D67E67" w:rsidP="00D67E67">
      <w:pPr>
        <w:pStyle w:val="BodyText"/>
        <w:rPr>
          <w:lang w:val="en-US"/>
        </w:rPr>
      </w:pPr>
    </w:p>
    <w:p w14:paraId="122AAA24" w14:textId="383381AB" w:rsidR="006949E3" w:rsidRPr="0080498F" w:rsidRDefault="006949E3" w:rsidP="006949E3">
      <w:pPr>
        <w:pStyle w:val="Heading2"/>
        <w:rPr>
          <w:lang w:val="en-US"/>
        </w:rPr>
      </w:pPr>
      <w:bookmarkStart w:id="25" w:name="_Toc158285790"/>
      <w:r w:rsidRPr="0080498F">
        <w:rPr>
          <w:lang w:val="en-US"/>
        </w:rPr>
        <w:t>FAQs</w:t>
      </w:r>
      <w:bookmarkEnd w:id="25"/>
    </w:p>
    <w:p w14:paraId="1FB4B546" w14:textId="35794620" w:rsidR="00D67E67" w:rsidRPr="0080498F" w:rsidRDefault="006949E3" w:rsidP="006949E3">
      <w:pPr>
        <w:pStyle w:val="Heading3"/>
        <w:rPr>
          <w:lang w:val="en-US"/>
        </w:rPr>
      </w:pPr>
      <w:bookmarkStart w:id="26" w:name="_Toc158285791"/>
      <w:r w:rsidRPr="0080498F">
        <w:rPr>
          <w:lang w:val="en-US"/>
        </w:rPr>
        <w:t>Question 1</w:t>
      </w:r>
      <w:bookmarkEnd w:id="26"/>
    </w:p>
    <w:p w14:paraId="08841112" w14:textId="7A070FB5" w:rsidR="006949E3" w:rsidRPr="0080498F" w:rsidRDefault="006949E3" w:rsidP="006949E3">
      <w:pPr>
        <w:pStyle w:val="BodyText"/>
        <w:ind w:left="960"/>
        <w:rPr>
          <w:sz w:val="28"/>
          <w:szCs w:val="32"/>
          <w:lang w:val="en-US"/>
        </w:rPr>
      </w:pPr>
      <w:r w:rsidRPr="0080498F">
        <w:rPr>
          <w:sz w:val="28"/>
          <w:szCs w:val="32"/>
          <w:highlight w:val="yellow"/>
          <w:lang w:val="en-US"/>
        </w:rPr>
        <w:t>Answer</w:t>
      </w:r>
      <w:r w:rsidRPr="0080498F">
        <w:rPr>
          <w:sz w:val="28"/>
          <w:szCs w:val="32"/>
          <w:lang w:val="en-US"/>
        </w:rPr>
        <w:t>: Blah blah</w:t>
      </w:r>
    </w:p>
    <w:p w14:paraId="032BA3DB" w14:textId="51B09EC6" w:rsidR="006949E3" w:rsidRPr="0080498F" w:rsidRDefault="006949E3" w:rsidP="006949E3">
      <w:pPr>
        <w:pStyle w:val="Heading3"/>
        <w:rPr>
          <w:lang w:val="en-US"/>
        </w:rPr>
      </w:pPr>
      <w:bookmarkStart w:id="27" w:name="_Toc158285792"/>
      <w:r w:rsidRPr="0080498F">
        <w:rPr>
          <w:lang w:val="en-US"/>
        </w:rPr>
        <w:t>Question 2</w:t>
      </w:r>
      <w:bookmarkEnd w:id="27"/>
    </w:p>
    <w:p w14:paraId="3C39C4A7" w14:textId="77777777" w:rsidR="006949E3" w:rsidRPr="0080498F" w:rsidRDefault="006949E3" w:rsidP="006949E3">
      <w:pPr>
        <w:pStyle w:val="BodyText"/>
        <w:ind w:left="960"/>
        <w:rPr>
          <w:sz w:val="28"/>
          <w:szCs w:val="32"/>
          <w:lang w:val="en-US"/>
        </w:rPr>
      </w:pPr>
      <w:r w:rsidRPr="0080498F">
        <w:rPr>
          <w:sz w:val="28"/>
          <w:szCs w:val="32"/>
          <w:highlight w:val="yellow"/>
          <w:lang w:val="en-US"/>
        </w:rPr>
        <w:t>Answer</w:t>
      </w:r>
      <w:r w:rsidRPr="0080498F">
        <w:rPr>
          <w:sz w:val="28"/>
          <w:szCs w:val="32"/>
          <w:lang w:val="en-US"/>
        </w:rPr>
        <w:t>: Blah blah</w:t>
      </w:r>
    </w:p>
    <w:p w14:paraId="07FF638C" w14:textId="09CFB489" w:rsidR="006949E3" w:rsidRPr="0080498F" w:rsidRDefault="006949E3" w:rsidP="006949E3">
      <w:pPr>
        <w:pStyle w:val="Heading3"/>
        <w:rPr>
          <w:lang w:val="en-US"/>
        </w:rPr>
      </w:pPr>
      <w:bookmarkStart w:id="28" w:name="_Toc158285793"/>
      <w:r w:rsidRPr="0080498F">
        <w:rPr>
          <w:lang w:val="en-US"/>
        </w:rPr>
        <w:t>Question 3</w:t>
      </w:r>
      <w:bookmarkEnd w:id="28"/>
    </w:p>
    <w:p w14:paraId="6B9AB837" w14:textId="77777777" w:rsidR="006949E3" w:rsidRPr="0080498F" w:rsidRDefault="006949E3" w:rsidP="006949E3">
      <w:pPr>
        <w:pStyle w:val="BodyText"/>
        <w:ind w:left="960"/>
        <w:rPr>
          <w:sz w:val="28"/>
          <w:szCs w:val="32"/>
          <w:lang w:val="en-US"/>
        </w:rPr>
      </w:pPr>
      <w:r w:rsidRPr="0080498F">
        <w:rPr>
          <w:sz w:val="28"/>
          <w:szCs w:val="32"/>
          <w:highlight w:val="yellow"/>
          <w:lang w:val="en-US"/>
        </w:rPr>
        <w:t>Answer</w:t>
      </w:r>
      <w:r w:rsidRPr="0080498F">
        <w:rPr>
          <w:sz w:val="28"/>
          <w:szCs w:val="32"/>
          <w:lang w:val="en-US"/>
        </w:rPr>
        <w:t>: Blah blah</w:t>
      </w:r>
    </w:p>
    <w:p w14:paraId="35E2BCFE" w14:textId="20CCC026" w:rsidR="006949E3" w:rsidRPr="0080498F" w:rsidRDefault="006949E3" w:rsidP="006949E3">
      <w:pPr>
        <w:pStyle w:val="Heading3"/>
        <w:rPr>
          <w:lang w:val="en-US"/>
        </w:rPr>
      </w:pPr>
      <w:bookmarkStart w:id="29" w:name="_Toc158285794"/>
      <w:r w:rsidRPr="0080498F">
        <w:rPr>
          <w:lang w:val="en-US"/>
        </w:rPr>
        <w:t>Question 4</w:t>
      </w:r>
      <w:bookmarkEnd w:id="29"/>
    </w:p>
    <w:p w14:paraId="56793403" w14:textId="77777777" w:rsidR="006949E3" w:rsidRPr="0080498F" w:rsidRDefault="006949E3" w:rsidP="006949E3">
      <w:pPr>
        <w:pStyle w:val="BodyText"/>
        <w:ind w:left="960"/>
        <w:rPr>
          <w:sz w:val="28"/>
          <w:szCs w:val="32"/>
          <w:lang w:val="en-US"/>
        </w:rPr>
      </w:pPr>
      <w:r w:rsidRPr="0080498F">
        <w:rPr>
          <w:sz w:val="28"/>
          <w:szCs w:val="32"/>
          <w:highlight w:val="yellow"/>
          <w:lang w:val="en-US"/>
        </w:rPr>
        <w:t>Answer</w:t>
      </w:r>
      <w:r w:rsidRPr="0080498F">
        <w:rPr>
          <w:sz w:val="28"/>
          <w:szCs w:val="32"/>
          <w:lang w:val="en-US"/>
        </w:rPr>
        <w:t>: Blah blah</w:t>
      </w:r>
    </w:p>
    <w:p w14:paraId="7CB9C4FA" w14:textId="77777777" w:rsidR="00D67E67" w:rsidRPr="0080498F" w:rsidRDefault="00D67E67" w:rsidP="00115819">
      <w:pPr>
        <w:pStyle w:val="BodyText"/>
        <w:rPr>
          <w:lang w:val="en-US"/>
        </w:rPr>
      </w:pPr>
    </w:p>
    <w:p w14:paraId="3ACCCFB3" w14:textId="77777777" w:rsidR="0073443F" w:rsidRPr="0080498F" w:rsidRDefault="0073443F" w:rsidP="00115819">
      <w:pPr>
        <w:pStyle w:val="BodyText"/>
        <w:rPr>
          <w:lang w:val="en-US"/>
        </w:rPr>
      </w:pPr>
    </w:p>
    <w:p w14:paraId="5E48E050" w14:textId="77777777" w:rsidR="00AB25D6" w:rsidRPr="0080498F" w:rsidRDefault="00AB25D6" w:rsidP="00115819">
      <w:pPr>
        <w:pStyle w:val="BodyText"/>
        <w:rPr>
          <w:lang w:val="en-US"/>
        </w:rPr>
      </w:pPr>
      <w:r w:rsidRPr="0080498F">
        <w:rPr>
          <w:lang w:val="en-US"/>
        </w:rPr>
        <w:br w:type="page"/>
      </w:r>
    </w:p>
    <w:p w14:paraId="1559200A" w14:textId="77777777" w:rsidR="007101AB" w:rsidRPr="0080498F" w:rsidRDefault="00EA5D47" w:rsidP="000D7718">
      <w:pPr>
        <w:pStyle w:val="Heading9"/>
        <w:rPr>
          <w:lang w:val="en-US"/>
        </w:rPr>
      </w:pPr>
      <w:bookmarkStart w:id="30" w:name="_Toc158285795"/>
      <w:r w:rsidRPr="0080498F">
        <w:rPr>
          <w:lang w:val="en-US"/>
        </w:rPr>
        <w:lastRenderedPageBreak/>
        <w:t xml:space="preserve">Appendix </w:t>
      </w:r>
      <w:r w:rsidR="00413EE3" w:rsidRPr="0080498F">
        <w:rPr>
          <w:lang w:val="en-US"/>
        </w:rPr>
        <w:t>Heading</w:t>
      </w:r>
      <w:r w:rsidR="000D7718" w:rsidRPr="0080498F">
        <w:rPr>
          <w:lang w:val="en-US"/>
        </w:rPr>
        <w:t xml:space="preserve"> 1</w:t>
      </w:r>
      <w:bookmarkEnd w:id="30"/>
    </w:p>
    <w:p w14:paraId="172EE3F7" w14:textId="77777777" w:rsidR="00FB691D" w:rsidRPr="0080498F" w:rsidRDefault="009E4343" w:rsidP="00C504E1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7CEC3441" w14:textId="77777777" w:rsidR="009E4343" w:rsidRPr="0080498F" w:rsidRDefault="000D7718" w:rsidP="00EA5D47">
      <w:pPr>
        <w:pStyle w:val="AppendixHeading2"/>
        <w:rPr>
          <w:lang w:val="en-US"/>
        </w:rPr>
      </w:pPr>
      <w:r w:rsidRPr="0080498F">
        <w:rPr>
          <w:lang w:val="en-US"/>
        </w:rPr>
        <w:t>Appendix heading 2</w:t>
      </w:r>
    </w:p>
    <w:p w14:paraId="0C9D967C" w14:textId="77777777" w:rsidR="009E4343" w:rsidRPr="0080498F" w:rsidRDefault="009E4343" w:rsidP="00C504E1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 Please view the Styles pane to access the styles available for your use.</w:t>
      </w:r>
    </w:p>
    <w:p w14:paraId="14A2DC41" w14:textId="77777777" w:rsidR="009E4343" w:rsidRPr="0080498F" w:rsidRDefault="000D7718" w:rsidP="00EA5D47">
      <w:pPr>
        <w:pStyle w:val="AppendixHeading3"/>
        <w:rPr>
          <w:lang w:val="en-US"/>
        </w:rPr>
      </w:pPr>
      <w:r w:rsidRPr="0080498F">
        <w:rPr>
          <w:lang w:val="en-US"/>
        </w:rPr>
        <w:t>Appendix heading 3</w:t>
      </w:r>
    </w:p>
    <w:p w14:paraId="46E86ED9" w14:textId="77777777" w:rsidR="009E4343" w:rsidRPr="0080498F" w:rsidRDefault="009E4343" w:rsidP="00C504E1">
      <w:pPr>
        <w:pStyle w:val="BodyText"/>
        <w:rPr>
          <w:lang w:val="en-US"/>
        </w:rPr>
      </w:pPr>
      <w:r w:rsidRPr="0080498F">
        <w:rPr>
          <w:lang w:val="en-US"/>
        </w:rPr>
        <w:t>Your content goes here, using the Body Text style. Please note that this template includes all the styles that you will use to create a document consistent with the CGI brand.</w:t>
      </w:r>
    </w:p>
    <w:p w14:paraId="5DF14E60" w14:textId="77777777" w:rsidR="00D53AC7" w:rsidRPr="0080498F" w:rsidRDefault="00D53AC7" w:rsidP="00A06CEB">
      <w:pPr>
        <w:pStyle w:val="BodyText"/>
        <w:rPr>
          <w:lang w:val="en-US"/>
        </w:rPr>
      </w:pPr>
    </w:p>
    <w:p w14:paraId="0D58A706" w14:textId="77777777" w:rsidR="00D53AC7" w:rsidRPr="0080498F" w:rsidRDefault="00D53AC7" w:rsidP="00A06CEB">
      <w:pPr>
        <w:pStyle w:val="BodyText"/>
        <w:rPr>
          <w:lang w:val="en-US"/>
        </w:rPr>
        <w:sectPr w:rsidR="00D53AC7" w:rsidRPr="0080498F" w:rsidSect="00D4425E">
          <w:headerReference w:type="default" r:id="rId18"/>
          <w:headerReference w:type="first" r:id="rId19"/>
          <w:footerReference w:type="first" r:id="rId20"/>
          <w:pgSz w:w="11906" w:h="16838" w:code="9"/>
          <w:pgMar w:top="1020" w:right="1020" w:bottom="1020" w:left="1020" w:header="720" w:footer="560" w:gutter="0"/>
          <w:cols w:space="708"/>
          <w:docGrid w:linePitch="360"/>
        </w:sectPr>
      </w:pPr>
    </w:p>
    <w:p w14:paraId="1D0C451C" w14:textId="79BCAFA4" w:rsidR="00CB3F7B" w:rsidRPr="0080498F" w:rsidRDefault="00D53AC7" w:rsidP="00EC664B">
      <w:pPr>
        <w:pStyle w:val="BodyText"/>
        <w:rPr>
          <w:lang w:val="en-US"/>
        </w:rPr>
      </w:pPr>
      <w:r w:rsidRPr="0080498F"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39136" behindDoc="0" locked="1" layoutInCell="1" allowOverlap="1" wp14:anchorId="6DF0B157" wp14:editId="56AB279B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3683000" cy="3683000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683000" cy="3683000"/>
                          <a:chOff x="0" y="0"/>
                          <a:chExt cx="6263844" cy="6263843"/>
                        </a:xfrm>
                      </wpg:grpSpPr>
                      <wps:wsp>
                        <wps:cNvPr id="18" name="Freeform 5"/>
                        <wps:cNvSpPr>
                          <a:spLocks/>
                        </wps:cNvSpPr>
                        <wps:spPr bwMode="auto">
                          <a:xfrm>
                            <a:off x="3131389" y="0"/>
                            <a:ext cx="3132455" cy="3132455"/>
                          </a:xfrm>
                          <a:custGeom>
                            <a:avLst/>
                            <a:gdLst>
                              <a:gd name="T0" fmla="*/ 2027 w 4933"/>
                              <a:gd name="T1" fmla="*/ 0 h 4933"/>
                              <a:gd name="T2" fmla="*/ 0 w 4933"/>
                              <a:gd name="T3" fmla="*/ 0 h 4933"/>
                              <a:gd name="T4" fmla="*/ 0 w 4933"/>
                              <a:gd name="T5" fmla="*/ 4933 h 4933"/>
                              <a:gd name="T6" fmla="*/ 4933 w 4933"/>
                              <a:gd name="T7" fmla="*/ 4933 h 4933"/>
                              <a:gd name="T8" fmla="*/ 4933 w 4933"/>
                              <a:gd name="T9" fmla="*/ 2906 h 4933"/>
                              <a:gd name="T10" fmla="*/ 2027 w 4933"/>
                              <a:gd name="T11" fmla="*/ 2906 h 4933"/>
                              <a:gd name="T12" fmla="*/ 2027 w 4933"/>
                              <a:gd name="T13" fmla="*/ 0 h 49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933" h="4933">
                                <a:moveTo>
                                  <a:pt x="20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933"/>
                                </a:lnTo>
                                <a:lnTo>
                                  <a:pt x="4933" y="4933"/>
                                </a:lnTo>
                                <a:lnTo>
                                  <a:pt x="4933" y="2906"/>
                                </a:lnTo>
                                <a:lnTo>
                                  <a:pt x="2027" y="2906"/>
                                </a:lnTo>
                                <a:lnTo>
                                  <a:pt x="2027" y="0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FFCDD2"/>
                              </a:gs>
                              <a:gs pos="33000">
                                <a:srgbClr val="FF6A00"/>
                              </a:gs>
                              <a:gs pos="66000">
                                <a:srgbClr val="E31937"/>
                              </a:gs>
                              <a:gs pos="100000">
                                <a:srgbClr val="991F3D"/>
                              </a:gs>
                            </a:gsLst>
                            <a:lin ang="0" scaled="0"/>
                          </a:gra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6"/>
                        <wps:cNvSpPr>
                          <a:spLocks/>
                        </wps:cNvSpPr>
                        <wps:spPr bwMode="auto">
                          <a:xfrm>
                            <a:off x="0" y="3131388"/>
                            <a:ext cx="3132455" cy="3132455"/>
                          </a:xfrm>
                          <a:custGeom>
                            <a:avLst/>
                            <a:gdLst>
                              <a:gd name="T0" fmla="*/ 2894 w 4933"/>
                              <a:gd name="T1" fmla="*/ 4933 h 4933"/>
                              <a:gd name="T2" fmla="*/ 4933 w 4933"/>
                              <a:gd name="T3" fmla="*/ 4933 h 4933"/>
                              <a:gd name="T4" fmla="*/ 4933 w 4933"/>
                              <a:gd name="T5" fmla="*/ 0 h 4933"/>
                              <a:gd name="T6" fmla="*/ 0 w 4933"/>
                              <a:gd name="T7" fmla="*/ 0 h 4933"/>
                              <a:gd name="T8" fmla="*/ 0 w 4933"/>
                              <a:gd name="T9" fmla="*/ 2039 h 4933"/>
                              <a:gd name="T10" fmla="*/ 2894 w 4933"/>
                              <a:gd name="T11" fmla="*/ 2039 h 4933"/>
                              <a:gd name="T12" fmla="*/ 2894 w 4933"/>
                              <a:gd name="T13" fmla="*/ 4933 h 49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4933" h="4933">
                                <a:moveTo>
                                  <a:pt x="2894" y="4933"/>
                                </a:moveTo>
                                <a:lnTo>
                                  <a:pt x="4933" y="4933"/>
                                </a:lnTo>
                                <a:lnTo>
                                  <a:pt x="493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39"/>
                                </a:lnTo>
                                <a:lnTo>
                                  <a:pt x="2894" y="2039"/>
                                </a:lnTo>
                                <a:lnTo>
                                  <a:pt x="2894" y="4933"/>
                                </a:ln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rgbClr val="E31937"/>
                              </a:gs>
                              <a:gs pos="60000">
                                <a:srgbClr val="A82465"/>
                              </a:gs>
                              <a:gs pos="100000">
                                <a:srgbClr val="5236AB"/>
                              </a:gs>
                            </a:gsLst>
                            <a:lin ang="0" scaled="0"/>
                          </a:gra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AC81A1" id="Group 21" o:spid="_x0000_s1026" style="position:absolute;margin-left:238.8pt;margin-top:0;width:290pt;height:290pt;z-index:251739136;mso-position-horizontal:right;mso-position-horizontal-relative:margin;mso-position-vertical:top;mso-position-vertical-relative:margin;mso-width-relative:margin;mso-height-relative:margin" coordsize="62638,62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">
                <o:lock v:ext="edit" aspectratio="t"/>
                <v:shape id="Freeform 5" o:spid="_x0000_s1027" style="position:absolute;left:31313;width:31325;height:31324;visibility:visible;mso-wrap-style:square;v-text-anchor:top" coordsize="4933,4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" path="m2027,l,,,4933r4933,l4933,2906r-2906,l2027,xe" fillcolor="#ffcdd2" stroked="f">
                  <v:fill color2="#991f3d" angle="90" colors="0 #ffcdd2;21627f #ff6a00;43254f #e31937;1 #991f3d" focus="100%" type="gradient">
                    <o:fill v:ext="view" type="gradientUnscaled"/>
                  </v:fill>
                  <v:path arrowok="t" o:connecttype="custom" o:connectlocs="1287145,0;0,0;0,3132455;3132455,3132455;3132455,1845310;1287145,1845310;1287145,0" o:connectangles="0,0,0,0,0,0,0"/>
                </v:shape>
                <v:shape id="Freeform 6" o:spid="_x0000_s1028" style="position:absolute;top:31313;width:31324;height:31325;visibility:visible;mso-wrap-style:square;v-text-anchor:top" coordsize="4933,4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" path="m2894,4933r2039,l4933,,,,,2039r2894,l2894,4933xe" fillcolor="#e31937" stroked="f">
                  <v:fill color2="#5236ab" angle="90" colors="0 #e31937;39322f #a82465;1 #5236ab" focus="100%" type="gradient">
                    <o:fill v:ext="view" type="gradientUnscaled"/>
                  </v:fill>
                  <v:path arrowok="t" o:connecttype="custom" o:connectlocs="1837690,3132455;3132455,3132455;3132455,0;0,0;0,1294765;1837690,1294765;1837690,3132455" o:connectangles="0,0,0,0,0,0,0"/>
                </v:shape>
                <w10:wrap anchorx="margin" anchory="margin"/>
                <w10:anchorlock/>
              </v:group>
            </w:pict>
          </mc:Fallback>
        </mc:AlternateContent>
      </w:r>
      <w:r w:rsidRPr="0080498F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37088" behindDoc="0" locked="1" layoutInCell="1" allowOverlap="1" wp14:anchorId="63FE1C30" wp14:editId="268C3E6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2961640" cy="2139950"/>
                <wp:effectExtent l="0" t="0" r="10160" b="12700"/>
                <wp:wrapSquare wrapText="bothSides"/>
                <wp:docPr id="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1640" cy="2139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D0594" w14:textId="77777777" w:rsidR="00D53AC7" w:rsidRPr="00AE694E" w:rsidRDefault="000C1194" w:rsidP="00D53AC7">
                            <w:pPr>
                              <w:spacing w:after="0"/>
                            </w:pPr>
                            <w:hyperlink r:id="rId21" w:history="1">
                              <w:r w:rsidR="00D53AC7" w:rsidRPr="00AE694E">
                                <w:rPr>
                                  <w:rStyle w:val="Hyperlink"/>
                                  <w:b/>
                                  <w:bCs/>
                                </w:rPr>
                                <w:t>cgi.com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E1C30" id="_x0000_s1027" type="#_x0000_t202" style="position:absolute;margin-left:0;margin-top:0;width:233.2pt;height:168.5pt;z-index:2517370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bottom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" filled="f" stroked="f">
                <v:textbox inset="0,0,0,0">
                  <w:txbxContent>
                    <w:p w14:paraId="2EDD0594" w14:textId="77777777" w:rsidR="00D53AC7" w:rsidRPr="00AE694E" w:rsidRDefault="000C1194" w:rsidP="00D53AC7">
                      <w:pPr>
                        <w:spacing w:after="0"/>
                      </w:pPr>
                      <w:hyperlink r:id="rId22" w:history="1">
                        <w:r w:rsidR="00D53AC7" w:rsidRPr="00AE694E">
                          <w:rPr>
                            <w:rStyle w:val="Hyperlink"/>
                            <w:b/>
                            <w:bCs/>
                          </w:rPr>
                          <w:t>cgi.com</w:t>
                        </w:r>
                      </w:hyperlink>
                    </w:p>
                  </w:txbxContent>
                </v:textbox>
                <w10:wrap type="square" anchorx="margin" anchory="margin"/>
                <w10:anchorlock/>
              </v:shape>
            </w:pict>
          </mc:Fallback>
        </mc:AlternateContent>
      </w:r>
      <w:r w:rsidRPr="0080498F">
        <w:rPr>
          <w:noProof/>
          <w:lang w:val="en-US"/>
        </w:rPr>
        <w:drawing>
          <wp:anchor distT="0" distB="0" distL="114300" distR="114300" simplePos="0" relativeHeight="251735040" behindDoc="1" locked="1" layoutInCell="1" allowOverlap="1" wp14:anchorId="6D42842D" wp14:editId="2BD5AA3C">
            <wp:simplePos x="0" y="0"/>
            <wp:positionH relativeFrom="margin">
              <wp:align>right</wp:align>
            </wp:positionH>
            <wp:positionV relativeFrom="margin">
              <wp:align>bottom</wp:align>
            </wp:positionV>
            <wp:extent cx="1295400" cy="602615"/>
            <wp:effectExtent l="0" t="0" r="0" b="69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B3F7B" w:rsidRPr="0080498F" w:rsidSect="00D4425E">
      <w:footerReference w:type="default" r:id="rId23"/>
      <w:pgSz w:w="11906" w:h="16838" w:code="9"/>
      <w:pgMar w:top="1020" w:right="1020" w:bottom="1020" w:left="1020" w:header="720" w:footer="56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4A554" w14:textId="77777777" w:rsidR="000C1194" w:rsidRDefault="000C1194" w:rsidP="0068333A">
      <w:pPr>
        <w:spacing w:after="0" w:line="240" w:lineRule="auto"/>
      </w:pPr>
      <w:r>
        <w:separator/>
      </w:r>
    </w:p>
  </w:endnote>
  <w:endnote w:type="continuationSeparator" w:id="0">
    <w:p w14:paraId="120923A7" w14:textId="77777777" w:rsidR="000C1194" w:rsidRDefault="000C1194" w:rsidP="006833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9C5FC" w14:textId="1E057015" w:rsidR="00C10602" w:rsidRPr="0056547E" w:rsidRDefault="00231009" w:rsidP="0068333A">
    <w:pPr>
      <w:pStyle w:val="Footer"/>
      <w:rPr>
        <w:highlight w:val="yellow"/>
      </w:rPr>
    </w:pPr>
    <w:r>
      <w:fldChar w:fldCharType="begin"/>
    </w:r>
    <w:r>
      <w:instrText xml:space="preserve"> STYLEREF  "Confidentiality Type" </w:instrText>
    </w:r>
    <w:r>
      <w:fldChar w:fldCharType="separate"/>
    </w:r>
    <w:r w:rsidR="00573E8D">
      <w:rPr>
        <w:noProof/>
      </w:rPr>
      <w:t>Internal</w:t>
    </w:r>
    <w:r>
      <w:rPr>
        <w:noProof/>
      </w:rPr>
      <w:fldChar w:fldCharType="end"/>
    </w:r>
  </w:p>
  <w:p w14:paraId="666D4683" w14:textId="245F6CBC" w:rsidR="00C10602" w:rsidRPr="00BA6550" w:rsidRDefault="00C10602" w:rsidP="00BA6550">
    <w:pPr>
      <w:pStyle w:val="Footer"/>
    </w:pPr>
    <w:r w:rsidRPr="00DB79FE">
      <w:t xml:space="preserve">© </w:t>
    </w:r>
    <w:sdt>
      <w:sdtPr>
        <w:alias w:val="Submission Year"/>
        <w:tag w:val=""/>
        <w:id w:val="-1195387852"/>
        <w:placeholder>
          <w:docPart w:val="9844C43AC9354085811AD596CE37D7BF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24-02-07T00:00:00Z">
          <w:dateFormat w:val="yyyy"/>
          <w:lid w:val="en-CA"/>
          <w:storeMappedDataAs w:val="dateTime"/>
          <w:calendar w:val="gregorian"/>
        </w:date>
      </w:sdtPr>
      <w:sdtEndPr/>
      <w:sdtContent>
        <w:r w:rsidR="00A2745E">
          <w:rPr>
            <w:lang w:val="en-CA"/>
          </w:rPr>
          <w:t>2024</w:t>
        </w:r>
      </w:sdtContent>
    </w:sdt>
    <w:r w:rsidRPr="00DB79FE">
      <w:t xml:space="preserve"> CGI Inc.</w:t>
    </w:r>
    <w:r w:rsidRPr="00BA6550">
      <w:ptab w:relativeTo="margin" w:alignment="right" w:leader="none"/>
    </w:r>
    <w:r w:rsidRPr="00BA6550">
      <w:fldChar w:fldCharType="begin"/>
    </w:r>
    <w:r w:rsidRPr="00BA6550">
      <w:instrText xml:space="preserve"> PAGE   \* MERGEFORMAT </w:instrText>
    </w:r>
    <w:r w:rsidRPr="00BA6550">
      <w:fldChar w:fldCharType="separate"/>
    </w:r>
    <w:r w:rsidR="00111B49">
      <w:rPr>
        <w:noProof/>
      </w:rPr>
      <w:t>ii</w:t>
    </w:r>
    <w:r w:rsidRPr="00BA6550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C3097" w14:textId="77777777" w:rsidR="00C10602" w:rsidRPr="0056547E" w:rsidRDefault="00C10602" w:rsidP="00115819">
    <w:pPr>
      <w:pStyle w:val="Footer"/>
      <w:rPr>
        <w:highlight w:val="yellow"/>
      </w:rPr>
    </w:pPr>
    <w:r w:rsidRPr="0056547E">
      <w:rPr>
        <w:highlight w:val="yellow"/>
      </w:rPr>
      <w:t>Security classification</w:t>
    </w:r>
  </w:p>
  <w:p w14:paraId="0B50B9C5" w14:textId="77777777" w:rsidR="00C10602" w:rsidRPr="00115819" w:rsidRDefault="00C10602" w:rsidP="00115819">
    <w:pPr>
      <w:pStyle w:val="Footer"/>
    </w:pPr>
    <w:r w:rsidRPr="00580BF2">
      <w:rPr>
        <w:sz w:val="15"/>
        <w:szCs w:val="15"/>
        <w:highlight w:val="yellow"/>
      </w:rPr>
      <w:t>© 20XX CGI Inc.</w:t>
    </w:r>
    <w:r>
      <w:ptab w:relativeTo="margin" w:alignment="right" w:leader="none"/>
    </w:r>
    <w:r w:rsidRPr="00115819">
      <w:fldChar w:fldCharType="begin"/>
    </w:r>
    <w:r w:rsidRPr="00115819">
      <w:instrText xml:space="preserve"> PAGE   \* MERGEFORMAT </w:instrText>
    </w:r>
    <w:r w:rsidRPr="00115819">
      <w:fldChar w:fldCharType="separate"/>
    </w:r>
    <w:r w:rsidRPr="00115819">
      <w:t>6</w:t>
    </w:r>
    <w:r w:rsidRPr="00115819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42207" w14:textId="77777777" w:rsidR="00D53AC7" w:rsidRPr="00427DA0" w:rsidRDefault="00D53AC7" w:rsidP="00BA6550">
    <w:pPr>
      <w:pStyle w:val="Footer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6B872" w14:textId="77777777" w:rsidR="000C1194" w:rsidRDefault="000C1194" w:rsidP="0068333A">
      <w:pPr>
        <w:spacing w:after="0" w:line="240" w:lineRule="auto"/>
      </w:pPr>
      <w:r>
        <w:separator/>
      </w:r>
    </w:p>
  </w:footnote>
  <w:footnote w:type="continuationSeparator" w:id="0">
    <w:p w14:paraId="2A29D924" w14:textId="77777777" w:rsidR="000C1194" w:rsidRDefault="000C1194" w:rsidP="006833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E2045" w14:textId="77777777" w:rsidR="00C10602" w:rsidRDefault="00C10602" w:rsidP="004023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C378A" w14:textId="77777777" w:rsidR="00C10602" w:rsidRPr="00992046" w:rsidRDefault="000C1194" w:rsidP="00115819">
    <w:pPr>
      <w:pStyle w:val="Header"/>
    </w:pPr>
    <w:sdt>
      <w:sdtPr>
        <w:alias w:val="Client Name"/>
        <w:tag w:val="Client Name"/>
        <w:id w:val="-715203341"/>
        <w:placeholder>
          <w:docPart w:val="EA90B6B788354DDB88316FA10159AAEB"/>
        </w:placeholder>
        <w:showingPlcHdr/>
        <w:dataBinding w:prefixMappings="xmlns:ns0='http://schemas.microsoft.com/office/2006/coverPageProps' " w:xpath="/ns0:CoverPageProperties[1]/ns0:Abstract[1]" w:storeItemID="{55AF091B-3C7A-41E3-B477-F2FDAA23CFDA}"/>
        <w:text/>
      </w:sdtPr>
      <w:sdtEndPr/>
      <w:sdtContent>
        <w:r w:rsidR="0003301F" w:rsidRPr="002F6BBB">
          <w:rPr>
            <w:rStyle w:val="PlaceholderText"/>
          </w:rPr>
          <w:t>[Abstract]</w:t>
        </w:r>
      </w:sdtContent>
    </w:sdt>
  </w:p>
  <w:sdt>
    <w:sdtPr>
      <w:alias w:val="Title"/>
      <w:tag w:val=""/>
      <w:id w:val="-1044526578"/>
      <w:placeholder>
        <w:docPart w:val="803677A1DD044665BA795EB857B013DA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200B99E7" w14:textId="77777777" w:rsidR="00C10602" w:rsidRPr="00992046" w:rsidRDefault="00C10602" w:rsidP="00115819">
        <w:pPr>
          <w:pStyle w:val="Header"/>
        </w:pPr>
        <w:r w:rsidRPr="00A06EEB">
          <w:rPr>
            <w:rStyle w:val="PlaceholderText"/>
          </w:rPr>
          <w:t>[Title]</w:t>
        </w:r>
      </w:p>
    </w:sdtContent>
  </w:sdt>
  <w:p w14:paraId="781BF48D" w14:textId="77777777" w:rsidR="00C10602" w:rsidRDefault="00C10602" w:rsidP="00115819">
    <w:pPr>
      <w:pStyle w:val="Header"/>
      <w:spacing w:after="360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DC349E3" wp14:editId="57F66EC4">
              <wp:simplePos x="0" y="0"/>
              <wp:positionH relativeFrom="column">
                <wp:posOffset>0</wp:posOffset>
              </wp:positionH>
              <wp:positionV relativeFrom="page">
                <wp:posOffset>923925</wp:posOffset>
              </wp:positionV>
              <wp:extent cx="6400800" cy="25400"/>
              <wp:effectExtent l="0" t="0" r="0" b="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00800" cy="2540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rgbClr val="E31937"/>
                          </a:gs>
                          <a:gs pos="75000">
                            <a:srgbClr val="A82465"/>
                          </a:gs>
                          <a:gs pos="100000">
                            <a:srgbClr val="5236AB"/>
                          </a:gs>
                        </a:gsLst>
                        <a:lin ang="0" scaled="0"/>
                        <a:tileRect/>
                      </a:gradFill>
                      <a:ln w="12700" cap="flat" cmpd="sng" algn="ctr">
                        <a:noFill/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8D76D2A" id="Rectangle 14" o:spid="_x0000_s1026" style="position:absolute;margin-left:0;margin-top:72.75pt;width:7in;height:2pt;z-index:251663360;visibility:visible;mso-wrap-style:square;mso-width-percent:100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" fillcolor="#e31937" stroked="f" strokeweight="1pt">
              <v:fill color2="#5236ab" rotate="t" angle="90" colors="0 #e31937;.75 #a82465;1 #5236ab" focus="100%" type="gradient">
                <o:fill v:ext="view" type="gradientUnscaled"/>
              </v:fill>
              <w10:wrap anchory="page"/>
            </v:rect>
          </w:pict>
        </mc:Fallback>
      </mc:AlternateContent>
    </w:r>
    <w:sdt>
      <w:sdtPr>
        <w:alias w:val="Response Number"/>
        <w:tag w:val="Response Number"/>
        <w:id w:val="-680426366"/>
        <w:placeholder>
          <w:docPart w:val="D44C2C197D8A44A5B4F0054B303D7561"/>
        </w:placeholder>
        <w:showingPlcHdr/>
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<w:text/>
      </w:sdtPr>
      <w:sdtEndPr/>
      <w:sdtContent>
        <w:r w:rsidRPr="00653C61">
          <w:t>Response Number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131EE07A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16E4963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587263C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47820D9"/>
    <w:multiLevelType w:val="hybridMultilevel"/>
    <w:tmpl w:val="A02C23E6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8A549EB"/>
    <w:multiLevelType w:val="hybridMultilevel"/>
    <w:tmpl w:val="F348CDDE"/>
    <w:lvl w:ilvl="0" w:tplc="67C8FA88">
      <w:start w:val="1"/>
      <w:numFmt w:val="bullet"/>
      <w:lvlText w:val="o"/>
      <w:lvlJc w:val="left"/>
      <w:pPr>
        <w:ind w:left="480" w:hanging="240"/>
      </w:pPr>
      <w:rPr>
        <w:rFonts w:ascii="Courier New" w:hAnsi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7C56CC"/>
    <w:multiLevelType w:val="multilevel"/>
    <w:tmpl w:val="265C1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F1A0694"/>
    <w:multiLevelType w:val="hybridMultilevel"/>
    <w:tmpl w:val="A4446286"/>
    <w:lvl w:ilvl="0" w:tplc="46DA6556">
      <w:start w:val="1"/>
      <w:numFmt w:val="bullet"/>
      <w:lvlText w:val=""/>
      <w:lvlJc w:val="left"/>
      <w:pPr>
        <w:ind w:left="240" w:hanging="24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374EDC"/>
    <w:multiLevelType w:val="hybridMultilevel"/>
    <w:tmpl w:val="57D29B52"/>
    <w:lvl w:ilvl="0" w:tplc="10090001">
      <w:start w:val="1"/>
      <w:numFmt w:val="bullet"/>
      <w:lvlText w:val=""/>
      <w:lvlJc w:val="left"/>
      <w:pPr>
        <w:ind w:left="240" w:hanging="24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3E67A7"/>
    <w:multiLevelType w:val="multilevel"/>
    <w:tmpl w:val="65B07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8E7968"/>
    <w:multiLevelType w:val="hybridMultilevel"/>
    <w:tmpl w:val="85347A8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634C93"/>
    <w:multiLevelType w:val="multilevel"/>
    <w:tmpl w:val="7B8E7A2C"/>
    <w:lvl w:ilvl="0">
      <w:start w:val="1"/>
      <w:numFmt w:val="upperLetter"/>
      <w:lvlText w:val="Appendix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35D97842"/>
    <w:multiLevelType w:val="hybridMultilevel"/>
    <w:tmpl w:val="B874BE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D3CE7"/>
    <w:multiLevelType w:val="hybridMultilevel"/>
    <w:tmpl w:val="32648698"/>
    <w:lvl w:ilvl="0" w:tplc="46DA6556">
      <w:start w:val="1"/>
      <w:numFmt w:val="bullet"/>
      <w:lvlText w:val=""/>
      <w:lvlJc w:val="left"/>
      <w:pPr>
        <w:ind w:left="240" w:hanging="24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F705C6"/>
    <w:multiLevelType w:val="multilevel"/>
    <w:tmpl w:val="D55226F0"/>
    <w:lvl w:ilvl="0">
      <w:start w:val="1"/>
      <w:numFmt w:val="decimal"/>
      <w:pStyle w:val="Heading1"/>
      <w:lvlText w:val="%1"/>
      <w:lvlJc w:val="left"/>
      <w:pPr>
        <w:ind w:left="960" w:hanging="9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960" w:hanging="9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960" w:hanging="960"/>
      </w:pPr>
      <w:rPr>
        <w:rFonts w:hint="default"/>
        <w:b w:val="0"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960" w:hanging="96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 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suff w:val="space"/>
      <w:lvlText w:val="%1.%2.%3.%4.%5.%6.%7 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55241781"/>
    <w:multiLevelType w:val="multilevel"/>
    <w:tmpl w:val="C338F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A913BD4"/>
    <w:multiLevelType w:val="multilevel"/>
    <w:tmpl w:val="E50C9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ABB1167"/>
    <w:multiLevelType w:val="multilevel"/>
    <w:tmpl w:val="9D7AD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073EAA"/>
    <w:multiLevelType w:val="hybridMultilevel"/>
    <w:tmpl w:val="8FE4AAD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B64445"/>
    <w:multiLevelType w:val="hybridMultilevel"/>
    <w:tmpl w:val="79309C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DE7BA1"/>
    <w:multiLevelType w:val="hybridMultilevel"/>
    <w:tmpl w:val="5CD6E29A"/>
    <w:lvl w:ilvl="0" w:tplc="67C8FA88">
      <w:start w:val="1"/>
      <w:numFmt w:val="bullet"/>
      <w:lvlText w:val="o"/>
      <w:lvlJc w:val="left"/>
      <w:pPr>
        <w:ind w:left="240" w:hanging="240"/>
      </w:pPr>
      <w:rPr>
        <w:rFonts w:ascii="Courier New" w:hAnsi="Courier New" w:hint="default"/>
      </w:rPr>
    </w:lvl>
    <w:lvl w:ilvl="1" w:tplc="10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20" w15:restartNumberingAfterBreak="0">
    <w:nsid w:val="6D6E691C"/>
    <w:multiLevelType w:val="hybridMultilevel"/>
    <w:tmpl w:val="58C6268C"/>
    <w:lvl w:ilvl="0" w:tplc="67C8FA88">
      <w:start w:val="1"/>
      <w:numFmt w:val="bullet"/>
      <w:lvlText w:val="o"/>
      <w:lvlJc w:val="left"/>
      <w:pPr>
        <w:ind w:left="480" w:hanging="240"/>
      </w:pPr>
      <w:rPr>
        <w:rFonts w:ascii="Courier New" w:hAnsi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F85DC8"/>
    <w:multiLevelType w:val="multilevel"/>
    <w:tmpl w:val="00F4E360"/>
    <w:lvl w:ilvl="0">
      <w:start w:val="1"/>
      <w:numFmt w:val="upperLetter"/>
      <w:pStyle w:val="Heading9"/>
      <w:lvlText w:val="Appendix %1"/>
      <w:lvlJc w:val="left"/>
      <w:pPr>
        <w:ind w:left="2880" w:hanging="2880"/>
      </w:pPr>
      <w:rPr>
        <w:rFonts w:hint="default"/>
      </w:rPr>
    </w:lvl>
    <w:lvl w:ilvl="1">
      <w:start w:val="1"/>
      <w:numFmt w:val="decimal"/>
      <w:pStyle w:val="AppendixHeading2"/>
      <w:lvlText w:val="%1.%2"/>
      <w:lvlJc w:val="left"/>
      <w:pPr>
        <w:ind w:left="960" w:hanging="960"/>
      </w:pPr>
      <w:rPr>
        <w:rFonts w:hint="default"/>
      </w:rPr>
    </w:lvl>
    <w:lvl w:ilvl="2">
      <w:start w:val="1"/>
      <w:numFmt w:val="decimal"/>
      <w:pStyle w:val="AppendixHeading3"/>
      <w:lvlText w:val="%1.%2.%3"/>
      <w:lvlJc w:val="left"/>
      <w:pPr>
        <w:ind w:left="960" w:hanging="960"/>
      </w:pPr>
      <w:rPr>
        <w:rFonts w:hint="default"/>
      </w:rPr>
    </w:lvl>
    <w:lvl w:ilvl="3">
      <w:start w:val="1"/>
      <w:numFmt w:val="decimal"/>
      <w:pStyle w:val="AppendixHeading4"/>
      <w:lvlText w:val="%1.%2.%3.%4"/>
      <w:lvlJc w:val="left"/>
      <w:pPr>
        <w:ind w:left="960" w:hanging="960"/>
      </w:pPr>
      <w:rPr>
        <w:rFonts w:hint="default"/>
      </w:rPr>
    </w:lvl>
    <w:lvl w:ilvl="4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722964FE"/>
    <w:multiLevelType w:val="multilevel"/>
    <w:tmpl w:val="47223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5C31B82"/>
    <w:multiLevelType w:val="hybridMultilevel"/>
    <w:tmpl w:val="B052AD40"/>
    <w:lvl w:ilvl="0" w:tplc="10090001">
      <w:start w:val="1"/>
      <w:numFmt w:val="bullet"/>
      <w:lvlText w:val=""/>
      <w:lvlJc w:val="left"/>
      <w:pPr>
        <w:ind w:left="60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24" w15:restartNumberingAfterBreak="0">
    <w:nsid w:val="75EB1678"/>
    <w:multiLevelType w:val="hybridMultilevel"/>
    <w:tmpl w:val="F0A472E8"/>
    <w:lvl w:ilvl="0" w:tplc="67C8FA88">
      <w:start w:val="1"/>
      <w:numFmt w:val="bullet"/>
      <w:lvlText w:val="o"/>
      <w:lvlJc w:val="left"/>
      <w:pPr>
        <w:ind w:left="240" w:hanging="240"/>
      </w:pPr>
      <w:rPr>
        <w:rFonts w:ascii="Courier New" w:hAnsi="Courier New" w:hint="default"/>
      </w:rPr>
    </w:lvl>
    <w:lvl w:ilvl="1" w:tplc="67C8FA88">
      <w:start w:val="1"/>
      <w:numFmt w:val="bullet"/>
      <w:lvlText w:val="o"/>
      <w:lvlJc w:val="left"/>
      <w:pPr>
        <w:ind w:left="480" w:hanging="240"/>
      </w:pPr>
      <w:rPr>
        <w:rFonts w:ascii="Courier New" w:hAnsi="Courier New" w:hint="default"/>
      </w:rPr>
    </w:lvl>
    <w:lvl w:ilvl="2" w:tplc="FCD63E12">
      <w:start w:val="1"/>
      <w:numFmt w:val="bullet"/>
      <w:lvlText w:val=""/>
      <w:lvlJc w:val="left"/>
      <w:pPr>
        <w:ind w:left="720" w:hanging="24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6"/>
  </w:num>
  <w:num w:numId="4">
    <w:abstractNumId w:val="24"/>
  </w:num>
  <w:num w:numId="5">
    <w:abstractNumId w:val="12"/>
  </w:num>
  <w:num w:numId="6">
    <w:abstractNumId w:val="19"/>
  </w:num>
  <w:num w:numId="7">
    <w:abstractNumId w:val="20"/>
  </w:num>
  <w:num w:numId="8">
    <w:abstractNumId w:val="4"/>
  </w:num>
  <w:num w:numId="9">
    <w:abstractNumId w:val="7"/>
  </w:num>
  <w:num w:numId="10">
    <w:abstractNumId w:val="23"/>
  </w:num>
  <w:num w:numId="11">
    <w:abstractNumId w:val="2"/>
  </w:num>
  <w:num w:numId="12">
    <w:abstractNumId w:val="1"/>
  </w:num>
  <w:num w:numId="13">
    <w:abstractNumId w:val="0"/>
  </w:num>
  <w:num w:numId="14">
    <w:abstractNumId w:val="10"/>
  </w:num>
  <w:num w:numId="15">
    <w:abstractNumId w:val="21"/>
  </w:num>
  <w:num w:numId="16">
    <w:abstractNumId w:val="18"/>
  </w:num>
  <w:num w:numId="17">
    <w:abstractNumId w:val="11"/>
  </w:num>
  <w:num w:numId="18">
    <w:abstractNumId w:val="17"/>
  </w:num>
  <w:num w:numId="19">
    <w:abstractNumId w:val="9"/>
  </w:num>
  <w:num w:numId="20">
    <w:abstractNumId w:val="14"/>
  </w:num>
  <w:num w:numId="21">
    <w:abstractNumId w:val="16"/>
  </w:num>
  <w:num w:numId="22">
    <w:abstractNumId w:val="5"/>
  </w:num>
  <w:num w:numId="23">
    <w:abstractNumId w:val="8"/>
  </w:num>
  <w:num w:numId="24">
    <w:abstractNumId w:val="22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36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2D8"/>
    <w:rsid w:val="0003301F"/>
    <w:rsid w:val="000346E3"/>
    <w:rsid w:val="0004113F"/>
    <w:rsid w:val="000435D6"/>
    <w:rsid w:val="00057155"/>
    <w:rsid w:val="0006132A"/>
    <w:rsid w:val="00077FE8"/>
    <w:rsid w:val="00082192"/>
    <w:rsid w:val="000B2B56"/>
    <w:rsid w:val="000B35E6"/>
    <w:rsid w:val="000B42B2"/>
    <w:rsid w:val="000C1194"/>
    <w:rsid w:val="000D0F21"/>
    <w:rsid w:val="000D7718"/>
    <w:rsid w:val="00111B49"/>
    <w:rsid w:val="00115819"/>
    <w:rsid w:val="001220C8"/>
    <w:rsid w:val="001372AA"/>
    <w:rsid w:val="001527BD"/>
    <w:rsid w:val="00155709"/>
    <w:rsid w:val="00157B4D"/>
    <w:rsid w:val="00162EDE"/>
    <w:rsid w:val="00193220"/>
    <w:rsid w:val="001B3874"/>
    <w:rsid w:val="001D5E05"/>
    <w:rsid w:val="001E15F9"/>
    <w:rsid w:val="00214010"/>
    <w:rsid w:val="00231009"/>
    <w:rsid w:val="00240724"/>
    <w:rsid w:val="00241199"/>
    <w:rsid w:val="00270E02"/>
    <w:rsid w:val="00282121"/>
    <w:rsid w:val="00292A9B"/>
    <w:rsid w:val="00293B60"/>
    <w:rsid w:val="002A1EE0"/>
    <w:rsid w:val="002B6889"/>
    <w:rsid w:val="002B7297"/>
    <w:rsid w:val="002C277A"/>
    <w:rsid w:val="002C6124"/>
    <w:rsid w:val="002C6FC8"/>
    <w:rsid w:val="003127E2"/>
    <w:rsid w:val="0031497A"/>
    <w:rsid w:val="00324F28"/>
    <w:rsid w:val="00333179"/>
    <w:rsid w:val="00351378"/>
    <w:rsid w:val="00362454"/>
    <w:rsid w:val="003758FB"/>
    <w:rsid w:val="003768D1"/>
    <w:rsid w:val="003A6F70"/>
    <w:rsid w:val="003B0C67"/>
    <w:rsid w:val="003B25EC"/>
    <w:rsid w:val="003B4E8B"/>
    <w:rsid w:val="003D3562"/>
    <w:rsid w:val="003E7EE6"/>
    <w:rsid w:val="003F0629"/>
    <w:rsid w:val="003F2FE4"/>
    <w:rsid w:val="003F354D"/>
    <w:rsid w:val="004023FC"/>
    <w:rsid w:val="00413EE3"/>
    <w:rsid w:val="00427DA0"/>
    <w:rsid w:val="004478CC"/>
    <w:rsid w:val="0045557A"/>
    <w:rsid w:val="00457B2B"/>
    <w:rsid w:val="00462221"/>
    <w:rsid w:val="00466BAA"/>
    <w:rsid w:val="0048171A"/>
    <w:rsid w:val="004923AC"/>
    <w:rsid w:val="00494C0E"/>
    <w:rsid w:val="00496199"/>
    <w:rsid w:val="004973D3"/>
    <w:rsid w:val="004A4E1F"/>
    <w:rsid w:val="004A5957"/>
    <w:rsid w:val="004A5C40"/>
    <w:rsid w:val="004B164E"/>
    <w:rsid w:val="004C4793"/>
    <w:rsid w:val="004D4765"/>
    <w:rsid w:val="004E3D27"/>
    <w:rsid w:val="004F6896"/>
    <w:rsid w:val="00500644"/>
    <w:rsid w:val="005032E5"/>
    <w:rsid w:val="0052045A"/>
    <w:rsid w:val="005270D7"/>
    <w:rsid w:val="00541CD4"/>
    <w:rsid w:val="005431D8"/>
    <w:rsid w:val="00543B35"/>
    <w:rsid w:val="00545137"/>
    <w:rsid w:val="005460FC"/>
    <w:rsid w:val="005536E3"/>
    <w:rsid w:val="005577A9"/>
    <w:rsid w:val="0056547E"/>
    <w:rsid w:val="00572434"/>
    <w:rsid w:val="00573E8D"/>
    <w:rsid w:val="00574A2D"/>
    <w:rsid w:val="00580BF2"/>
    <w:rsid w:val="00583BBB"/>
    <w:rsid w:val="005922D6"/>
    <w:rsid w:val="00595345"/>
    <w:rsid w:val="005A1F2C"/>
    <w:rsid w:val="005B5A5F"/>
    <w:rsid w:val="005D4111"/>
    <w:rsid w:val="005D63D7"/>
    <w:rsid w:val="00605C39"/>
    <w:rsid w:val="00607536"/>
    <w:rsid w:val="00617435"/>
    <w:rsid w:val="00617C01"/>
    <w:rsid w:val="00620863"/>
    <w:rsid w:val="0062312C"/>
    <w:rsid w:val="00632D54"/>
    <w:rsid w:val="00645DA4"/>
    <w:rsid w:val="00653BA0"/>
    <w:rsid w:val="00653C61"/>
    <w:rsid w:val="00660BF5"/>
    <w:rsid w:val="00666EF2"/>
    <w:rsid w:val="00671976"/>
    <w:rsid w:val="00671EC4"/>
    <w:rsid w:val="0068107E"/>
    <w:rsid w:val="0068333A"/>
    <w:rsid w:val="00683836"/>
    <w:rsid w:val="006949E3"/>
    <w:rsid w:val="00694F48"/>
    <w:rsid w:val="0069604C"/>
    <w:rsid w:val="006A1D7B"/>
    <w:rsid w:val="006B4B56"/>
    <w:rsid w:val="006B648D"/>
    <w:rsid w:val="007101AB"/>
    <w:rsid w:val="00711970"/>
    <w:rsid w:val="00713328"/>
    <w:rsid w:val="0073443F"/>
    <w:rsid w:val="00737DF5"/>
    <w:rsid w:val="00765D6B"/>
    <w:rsid w:val="0077540A"/>
    <w:rsid w:val="00787C72"/>
    <w:rsid w:val="00790373"/>
    <w:rsid w:val="007911DC"/>
    <w:rsid w:val="007A2128"/>
    <w:rsid w:val="007A4A63"/>
    <w:rsid w:val="007B4D14"/>
    <w:rsid w:val="007C2056"/>
    <w:rsid w:val="007D7241"/>
    <w:rsid w:val="007E6422"/>
    <w:rsid w:val="007F2764"/>
    <w:rsid w:val="007F43B9"/>
    <w:rsid w:val="007F7056"/>
    <w:rsid w:val="0080498F"/>
    <w:rsid w:val="008059B8"/>
    <w:rsid w:val="00805BD5"/>
    <w:rsid w:val="00806E2E"/>
    <w:rsid w:val="00815F34"/>
    <w:rsid w:val="00825C40"/>
    <w:rsid w:val="00841F9D"/>
    <w:rsid w:val="00843326"/>
    <w:rsid w:val="008A1B7B"/>
    <w:rsid w:val="008A1F34"/>
    <w:rsid w:val="008A3FFF"/>
    <w:rsid w:val="008C3C5D"/>
    <w:rsid w:val="008C486B"/>
    <w:rsid w:val="008E5E98"/>
    <w:rsid w:val="008F75E1"/>
    <w:rsid w:val="00923170"/>
    <w:rsid w:val="0093064A"/>
    <w:rsid w:val="009411E3"/>
    <w:rsid w:val="00946F36"/>
    <w:rsid w:val="009607C9"/>
    <w:rsid w:val="00962B43"/>
    <w:rsid w:val="0097796A"/>
    <w:rsid w:val="00981C70"/>
    <w:rsid w:val="00992046"/>
    <w:rsid w:val="00993966"/>
    <w:rsid w:val="009A026F"/>
    <w:rsid w:val="009A28C7"/>
    <w:rsid w:val="009A3702"/>
    <w:rsid w:val="009A3DF1"/>
    <w:rsid w:val="009A4D96"/>
    <w:rsid w:val="009A7CE2"/>
    <w:rsid w:val="009C7204"/>
    <w:rsid w:val="009D07A0"/>
    <w:rsid w:val="009D5579"/>
    <w:rsid w:val="009D66ED"/>
    <w:rsid w:val="009E4343"/>
    <w:rsid w:val="009F2D33"/>
    <w:rsid w:val="00A06CEB"/>
    <w:rsid w:val="00A12E18"/>
    <w:rsid w:val="00A15181"/>
    <w:rsid w:val="00A2304A"/>
    <w:rsid w:val="00A230BF"/>
    <w:rsid w:val="00A271D3"/>
    <w:rsid w:val="00A2745E"/>
    <w:rsid w:val="00A32270"/>
    <w:rsid w:val="00A35B91"/>
    <w:rsid w:val="00A40E67"/>
    <w:rsid w:val="00A45341"/>
    <w:rsid w:val="00A54BBF"/>
    <w:rsid w:val="00A7199F"/>
    <w:rsid w:val="00A91152"/>
    <w:rsid w:val="00AA393E"/>
    <w:rsid w:val="00AB25D6"/>
    <w:rsid w:val="00AC74D1"/>
    <w:rsid w:val="00AE694E"/>
    <w:rsid w:val="00AF3288"/>
    <w:rsid w:val="00AF4EA6"/>
    <w:rsid w:val="00B16544"/>
    <w:rsid w:val="00B30679"/>
    <w:rsid w:val="00B33609"/>
    <w:rsid w:val="00B45A46"/>
    <w:rsid w:val="00B5311E"/>
    <w:rsid w:val="00B577DC"/>
    <w:rsid w:val="00B60099"/>
    <w:rsid w:val="00B61C8E"/>
    <w:rsid w:val="00B662D8"/>
    <w:rsid w:val="00B85659"/>
    <w:rsid w:val="00B86EC9"/>
    <w:rsid w:val="00B9019B"/>
    <w:rsid w:val="00B93B32"/>
    <w:rsid w:val="00BA6550"/>
    <w:rsid w:val="00BB2398"/>
    <w:rsid w:val="00BB6916"/>
    <w:rsid w:val="00BB6C7F"/>
    <w:rsid w:val="00BD636F"/>
    <w:rsid w:val="00C01CA5"/>
    <w:rsid w:val="00C10602"/>
    <w:rsid w:val="00C22189"/>
    <w:rsid w:val="00C2487F"/>
    <w:rsid w:val="00C27073"/>
    <w:rsid w:val="00C27ABF"/>
    <w:rsid w:val="00C37989"/>
    <w:rsid w:val="00C504E1"/>
    <w:rsid w:val="00C77E14"/>
    <w:rsid w:val="00C81E6F"/>
    <w:rsid w:val="00C86810"/>
    <w:rsid w:val="00C96FC9"/>
    <w:rsid w:val="00CB3F7B"/>
    <w:rsid w:val="00CC06B4"/>
    <w:rsid w:val="00CC15AC"/>
    <w:rsid w:val="00CC383C"/>
    <w:rsid w:val="00CC6F2A"/>
    <w:rsid w:val="00CD3F1D"/>
    <w:rsid w:val="00CE31B6"/>
    <w:rsid w:val="00CE6BF2"/>
    <w:rsid w:val="00CF5C11"/>
    <w:rsid w:val="00D070D1"/>
    <w:rsid w:val="00D134B9"/>
    <w:rsid w:val="00D13653"/>
    <w:rsid w:val="00D33A5E"/>
    <w:rsid w:val="00D3761B"/>
    <w:rsid w:val="00D4425E"/>
    <w:rsid w:val="00D53AC7"/>
    <w:rsid w:val="00D662DF"/>
    <w:rsid w:val="00D67E67"/>
    <w:rsid w:val="00D707BC"/>
    <w:rsid w:val="00D9231E"/>
    <w:rsid w:val="00D93A50"/>
    <w:rsid w:val="00D963E3"/>
    <w:rsid w:val="00D9744C"/>
    <w:rsid w:val="00DB269E"/>
    <w:rsid w:val="00DB622A"/>
    <w:rsid w:val="00DB79FE"/>
    <w:rsid w:val="00DC2BF3"/>
    <w:rsid w:val="00DE6395"/>
    <w:rsid w:val="00DF40A0"/>
    <w:rsid w:val="00DF61EB"/>
    <w:rsid w:val="00E0289E"/>
    <w:rsid w:val="00E0461A"/>
    <w:rsid w:val="00E14491"/>
    <w:rsid w:val="00E23C28"/>
    <w:rsid w:val="00E30810"/>
    <w:rsid w:val="00E33A0D"/>
    <w:rsid w:val="00E4236E"/>
    <w:rsid w:val="00E44C11"/>
    <w:rsid w:val="00E51256"/>
    <w:rsid w:val="00E534C1"/>
    <w:rsid w:val="00E66EA9"/>
    <w:rsid w:val="00E67721"/>
    <w:rsid w:val="00E67FDA"/>
    <w:rsid w:val="00E716BD"/>
    <w:rsid w:val="00E735E9"/>
    <w:rsid w:val="00E77419"/>
    <w:rsid w:val="00EA5D47"/>
    <w:rsid w:val="00EB2994"/>
    <w:rsid w:val="00EB6A40"/>
    <w:rsid w:val="00EC664B"/>
    <w:rsid w:val="00EC7236"/>
    <w:rsid w:val="00ED2050"/>
    <w:rsid w:val="00ED26F7"/>
    <w:rsid w:val="00ED390B"/>
    <w:rsid w:val="00EE2D0D"/>
    <w:rsid w:val="00EE3666"/>
    <w:rsid w:val="00EE42F2"/>
    <w:rsid w:val="00EE43B6"/>
    <w:rsid w:val="00EE532E"/>
    <w:rsid w:val="00F12044"/>
    <w:rsid w:val="00F222E5"/>
    <w:rsid w:val="00F2748C"/>
    <w:rsid w:val="00F3276B"/>
    <w:rsid w:val="00F33434"/>
    <w:rsid w:val="00F47BF0"/>
    <w:rsid w:val="00F508AE"/>
    <w:rsid w:val="00F609D0"/>
    <w:rsid w:val="00F71C37"/>
    <w:rsid w:val="00F76138"/>
    <w:rsid w:val="00F87298"/>
    <w:rsid w:val="00FA13A5"/>
    <w:rsid w:val="00FB691D"/>
    <w:rsid w:val="00FD6066"/>
    <w:rsid w:val="00FD7537"/>
    <w:rsid w:val="00FE2F73"/>
    <w:rsid w:val="00FE31DD"/>
    <w:rsid w:val="00FE3988"/>
    <w:rsid w:val="00FF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168B90"/>
  <w15:chartTrackingRefBased/>
  <w15:docId w15:val="{CD0A2C59-564F-4989-9617-371E25E6F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iPriority="34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qFormat="1"/>
    <w:lsdException w:name="List Bullet 3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qFormat="1"/>
    <w:lsdException w:name="Default Paragraph Font" w:semiHidden="1" w:uiPriority="1" w:unhideWhenUsed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5" w:qFormat="1"/>
    <w:lsdException w:name="Salutation" w:semiHidden="1" w:unhideWhenUsed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4425E"/>
    <w:pPr>
      <w:spacing w:after="120" w:line="288" w:lineRule="auto"/>
    </w:pPr>
    <w:rPr>
      <w:sz w:val="20"/>
      <w:lang w:val="en-GB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660BF5"/>
    <w:pPr>
      <w:keepNext/>
      <w:keepLines/>
      <w:numPr>
        <w:numId w:val="1"/>
      </w:numPr>
      <w:spacing w:before="600" w:after="360" w:line="240" w:lineRule="auto"/>
      <w:outlineLvl w:val="0"/>
    </w:pPr>
    <w:rPr>
      <w:rFonts w:asciiTheme="majorHAnsi" w:eastAsiaTheme="majorEastAsia" w:hAnsiTheme="majorHAnsi" w:cstheme="majorBidi"/>
      <w:color w:val="000000" w:themeColor="text1"/>
      <w:sz w:val="48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rsid w:val="00806E2E"/>
    <w:pPr>
      <w:keepNext/>
      <w:keepLines/>
      <w:numPr>
        <w:ilvl w:val="1"/>
        <w:numId w:val="1"/>
      </w:numPr>
      <w:spacing w:before="320" w:line="240" w:lineRule="auto"/>
      <w:outlineLvl w:val="1"/>
    </w:pPr>
    <w:rPr>
      <w:rFonts w:asciiTheme="majorHAnsi" w:eastAsiaTheme="majorEastAsia" w:hAnsiTheme="majorHAnsi" w:cstheme="majorBidi"/>
      <w:b/>
      <w:color w:val="5236AB" w:themeColor="accent3"/>
      <w:sz w:val="32"/>
      <w:szCs w:val="26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DB269E"/>
    <w:pPr>
      <w:keepNext/>
      <w:keepLines/>
      <w:numPr>
        <w:ilvl w:val="2"/>
        <w:numId w:val="1"/>
      </w:numPr>
      <w:spacing w:before="240" w:line="240" w:lineRule="auto"/>
      <w:outlineLvl w:val="2"/>
    </w:pPr>
    <w:rPr>
      <w:rFonts w:asciiTheme="majorHAnsi" w:eastAsiaTheme="majorEastAsia" w:hAnsiTheme="majorHAnsi" w:cstheme="majorBidi"/>
      <w:sz w:val="28"/>
      <w:szCs w:val="24"/>
    </w:rPr>
  </w:style>
  <w:style w:type="paragraph" w:styleId="Heading4">
    <w:name w:val="heading 4"/>
    <w:basedOn w:val="Normal"/>
    <w:next w:val="BodyText"/>
    <w:link w:val="Heading4Char"/>
    <w:uiPriority w:val="9"/>
    <w:unhideWhenUsed/>
    <w:qFormat/>
    <w:rsid w:val="004C4793"/>
    <w:pPr>
      <w:keepNext/>
      <w:keepLines/>
      <w:numPr>
        <w:ilvl w:val="3"/>
        <w:numId w:val="1"/>
      </w:numPr>
      <w:spacing w:before="240" w:line="240" w:lineRule="auto"/>
      <w:outlineLvl w:val="3"/>
    </w:pPr>
    <w:rPr>
      <w:rFonts w:asciiTheme="majorHAnsi" w:eastAsiaTheme="majorEastAsia" w:hAnsiTheme="majorHAnsi" w:cstheme="majorBidi"/>
      <w:iCs/>
      <w:color w:val="E31937" w:themeColor="accent1"/>
      <w:sz w:val="24"/>
    </w:rPr>
  </w:style>
  <w:style w:type="paragraph" w:styleId="Heading5">
    <w:name w:val="heading 5"/>
    <w:basedOn w:val="Normal"/>
    <w:next w:val="BodyText"/>
    <w:link w:val="Heading5Char"/>
    <w:uiPriority w:val="9"/>
    <w:unhideWhenUsed/>
    <w:qFormat/>
    <w:rsid w:val="00EB6A40"/>
    <w:pPr>
      <w:keepNext/>
      <w:keepLines/>
      <w:numPr>
        <w:ilvl w:val="4"/>
        <w:numId w:val="1"/>
      </w:numPr>
      <w:spacing w:before="200" w:after="60" w:line="240" w:lineRule="auto"/>
      <w:outlineLvl w:val="4"/>
    </w:pPr>
    <w:rPr>
      <w:rFonts w:asciiTheme="majorHAnsi" w:eastAsiaTheme="majorEastAsia" w:hAnsiTheme="majorHAnsi" w:cstheme="majorBidi"/>
      <w:caps/>
      <w:color w:val="000000" w:themeColor="text1"/>
      <w:sz w:val="24"/>
    </w:rPr>
  </w:style>
  <w:style w:type="paragraph" w:styleId="Heading6">
    <w:name w:val="heading 6"/>
    <w:basedOn w:val="Normal"/>
    <w:next w:val="BodyText"/>
    <w:link w:val="Heading6Char"/>
    <w:uiPriority w:val="9"/>
    <w:unhideWhenUsed/>
    <w:qFormat/>
    <w:rsid w:val="00CC383C"/>
    <w:pPr>
      <w:keepNext/>
      <w:keepLines/>
      <w:numPr>
        <w:ilvl w:val="5"/>
        <w:numId w:val="1"/>
      </w:numPr>
      <w:spacing w:before="120" w:after="60" w:line="240" w:lineRule="auto"/>
      <w:outlineLvl w:val="5"/>
    </w:pPr>
    <w:rPr>
      <w:rFonts w:asciiTheme="majorHAnsi" w:eastAsiaTheme="majorEastAsia" w:hAnsiTheme="majorHAnsi" w:cstheme="majorBidi"/>
      <w:b/>
    </w:rPr>
  </w:style>
  <w:style w:type="paragraph" w:styleId="Heading7">
    <w:name w:val="heading 7"/>
    <w:basedOn w:val="Normal"/>
    <w:next w:val="BodyText"/>
    <w:link w:val="Heading7Char"/>
    <w:uiPriority w:val="9"/>
    <w:unhideWhenUsed/>
    <w:qFormat/>
    <w:rsid w:val="00CC383C"/>
    <w:pPr>
      <w:keepNext/>
      <w:keepLines/>
      <w:numPr>
        <w:ilvl w:val="6"/>
        <w:numId w:val="1"/>
      </w:numPr>
      <w:spacing w:before="120" w:after="60" w:line="240" w:lineRule="auto"/>
      <w:outlineLvl w:val="6"/>
    </w:pPr>
    <w:rPr>
      <w:rFonts w:asciiTheme="majorHAnsi" w:eastAsiaTheme="majorEastAsia" w:hAnsiTheme="majorHAnsi" w:cstheme="majorBidi"/>
      <w:iCs/>
      <w:caps/>
    </w:rPr>
  </w:style>
  <w:style w:type="paragraph" w:styleId="Heading8">
    <w:name w:val="heading 8"/>
    <w:aliases w:val="Chart title"/>
    <w:basedOn w:val="Normal"/>
    <w:next w:val="BodyText"/>
    <w:link w:val="Heading8Char"/>
    <w:uiPriority w:val="9"/>
    <w:unhideWhenUsed/>
    <w:qFormat/>
    <w:rsid w:val="00413EE3"/>
    <w:pPr>
      <w:keepNext/>
      <w:keepLines/>
      <w:numPr>
        <w:ilvl w:val="7"/>
        <w:numId w:val="1"/>
      </w:numPr>
      <w:spacing w:before="120" w:after="0"/>
      <w:outlineLvl w:val="7"/>
    </w:pPr>
    <w:rPr>
      <w:rFonts w:asciiTheme="majorHAnsi" w:eastAsiaTheme="majorEastAsia" w:hAnsiTheme="majorHAnsi" w:cstheme="majorBidi"/>
      <w:b/>
      <w:szCs w:val="21"/>
    </w:rPr>
  </w:style>
  <w:style w:type="paragraph" w:styleId="Heading9">
    <w:name w:val="heading 9"/>
    <w:aliases w:val="Appendix Heading 1"/>
    <w:basedOn w:val="Normal"/>
    <w:next w:val="BodyText"/>
    <w:link w:val="Heading9Char"/>
    <w:uiPriority w:val="9"/>
    <w:unhideWhenUsed/>
    <w:qFormat/>
    <w:rsid w:val="00413EE3"/>
    <w:pPr>
      <w:keepNext/>
      <w:keepLines/>
      <w:pageBreakBefore/>
      <w:numPr>
        <w:numId w:val="15"/>
      </w:numPr>
      <w:spacing w:after="360" w:line="240" w:lineRule="auto"/>
      <w:outlineLvl w:val="8"/>
    </w:pPr>
    <w:rPr>
      <w:rFonts w:asciiTheme="majorHAnsi" w:eastAsiaTheme="majorEastAsia" w:hAnsiTheme="majorHAnsi" w:cstheme="majorBidi"/>
      <w:iCs/>
      <w:sz w:val="4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E2F73"/>
    <w:pPr>
      <w:spacing w:after="0" w:line="240" w:lineRule="auto"/>
    </w:pPr>
    <w:tblPr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  <w:tblStylePr w:type="firstRow">
      <w:rPr>
        <w:color w:val="FFFFFF" w:themeColor="background1"/>
      </w:rPr>
      <w:tblPr/>
      <w:tcPr>
        <w:shd w:val="clear" w:color="auto" w:fill="5236AB" w:themeFill="accent3"/>
      </w:tcPr>
    </w:tblStylePr>
  </w:style>
  <w:style w:type="paragraph" w:styleId="Header">
    <w:name w:val="header"/>
    <w:basedOn w:val="Normal"/>
    <w:link w:val="HeaderChar"/>
    <w:uiPriority w:val="99"/>
    <w:unhideWhenUsed/>
    <w:rsid w:val="00462221"/>
    <w:pPr>
      <w:tabs>
        <w:tab w:val="center" w:pos="4320"/>
        <w:tab w:val="right" w:pos="8640"/>
      </w:tabs>
      <w:spacing w:after="0" w:line="240" w:lineRule="auto"/>
    </w:pPr>
    <w:rPr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462221"/>
    <w:rPr>
      <w:sz w:val="18"/>
    </w:rPr>
  </w:style>
  <w:style w:type="paragraph" w:styleId="Footer">
    <w:name w:val="footer"/>
    <w:basedOn w:val="Normal"/>
    <w:link w:val="FooterChar"/>
    <w:uiPriority w:val="99"/>
    <w:unhideWhenUsed/>
    <w:rsid w:val="00580BF2"/>
    <w:pPr>
      <w:tabs>
        <w:tab w:val="center" w:pos="4320"/>
        <w:tab w:val="right" w:pos="8640"/>
      </w:tabs>
      <w:spacing w:before="360" w:after="0"/>
      <w:contextualSpacing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80BF2"/>
    <w:rPr>
      <w:sz w:val="18"/>
    </w:rPr>
  </w:style>
  <w:style w:type="paragraph" w:styleId="Title">
    <w:name w:val="Title"/>
    <w:basedOn w:val="Normal"/>
    <w:next w:val="BodyText"/>
    <w:link w:val="TitleChar"/>
    <w:uiPriority w:val="14"/>
    <w:qFormat/>
    <w:rsid w:val="00A12E18"/>
    <w:pPr>
      <w:spacing w:before="600" w:after="360" w:line="240" w:lineRule="auto"/>
      <w:contextualSpacing/>
    </w:pPr>
    <w:rPr>
      <w:rFonts w:asciiTheme="majorHAnsi" w:eastAsiaTheme="majorEastAsia" w:hAnsiTheme="majorHAnsi" w:cstheme="majorBidi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4"/>
    <w:rsid w:val="0048171A"/>
    <w:rPr>
      <w:rFonts w:asciiTheme="majorHAnsi" w:eastAsiaTheme="majorEastAsia" w:hAnsiTheme="majorHAnsi" w:cstheme="majorBidi"/>
      <w:kern w:val="28"/>
      <w:sz w:val="48"/>
      <w:szCs w:val="56"/>
    </w:rPr>
  </w:style>
  <w:style w:type="paragraph" w:styleId="Subtitle">
    <w:name w:val="Subtitle"/>
    <w:basedOn w:val="Normal"/>
    <w:next w:val="BodyText"/>
    <w:link w:val="SubtitleChar"/>
    <w:uiPriority w:val="15"/>
    <w:qFormat/>
    <w:rsid w:val="00B16544"/>
    <w:pPr>
      <w:numPr>
        <w:ilvl w:val="1"/>
      </w:numPr>
      <w:spacing w:before="60" w:after="60" w:line="312" w:lineRule="auto"/>
    </w:pPr>
    <w:rPr>
      <w:rFonts w:eastAsiaTheme="minorEastAsia"/>
      <w:sz w:val="36"/>
    </w:rPr>
  </w:style>
  <w:style w:type="character" w:customStyle="1" w:styleId="SubtitleChar">
    <w:name w:val="Subtitle Char"/>
    <w:basedOn w:val="DefaultParagraphFont"/>
    <w:link w:val="Subtitle"/>
    <w:uiPriority w:val="15"/>
    <w:rsid w:val="00B16544"/>
    <w:rPr>
      <w:rFonts w:eastAsiaTheme="minorEastAsia"/>
      <w:sz w:val="3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660BF5"/>
    <w:rPr>
      <w:rFonts w:asciiTheme="majorHAnsi" w:eastAsiaTheme="majorEastAsia" w:hAnsiTheme="majorHAnsi" w:cstheme="majorBidi"/>
      <w:color w:val="000000" w:themeColor="text1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6E2E"/>
    <w:rPr>
      <w:rFonts w:asciiTheme="majorHAnsi" w:eastAsiaTheme="majorEastAsia" w:hAnsiTheme="majorHAnsi" w:cstheme="majorBidi"/>
      <w:b/>
      <w:color w:val="5236AB" w:themeColor="accent3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269E"/>
    <w:rPr>
      <w:rFonts w:asciiTheme="majorHAnsi" w:eastAsiaTheme="majorEastAsia" w:hAnsiTheme="majorHAnsi" w:cstheme="majorBidi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C4793"/>
    <w:rPr>
      <w:rFonts w:asciiTheme="majorHAnsi" w:eastAsiaTheme="majorEastAsia" w:hAnsiTheme="majorHAnsi" w:cstheme="majorBidi"/>
      <w:iCs/>
      <w:color w:val="E31937" w:themeColor="accent1"/>
      <w:sz w:val="24"/>
    </w:rPr>
  </w:style>
  <w:style w:type="paragraph" w:styleId="ListParagraph">
    <w:name w:val="List Paragraph"/>
    <w:basedOn w:val="Normal"/>
    <w:uiPriority w:val="34"/>
    <w:semiHidden/>
    <w:qFormat/>
    <w:rsid w:val="00AB25D6"/>
    <w:pPr>
      <w:ind w:left="720"/>
      <w:contextualSpacing/>
    </w:pPr>
  </w:style>
  <w:style w:type="character" w:styleId="BookTitle">
    <w:name w:val="Book Title"/>
    <w:basedOn w:val="DefaultParagraphFont"/>
    <w:uiPriority w:val="33"/>
    <w:semiHidden/>
    <w:qFormat/>
    <w:rsid w:val="00AB25D6"/>
    <w:rPr>
      <w:b/>
      <w:bCs/>
      <w:i/>
      <w:iCs/>
      <w:spacing w:val="5"/>
    </w:rPr>
  </w:style>
  <w:style w:type="paragraph" w:styleId="Quote">
    <w:name w:val="Quote"/>
    <w:basedOn w:val="Normal"/>
    <w:next w:val="BodyText"/>
    <w:link w:val="QuoteChar"/>
    <w:uiPriority w:val="24"/>
    <w:qFormat/>
    <w:rsid w:val="00806E2E"/>
    <w:pPr>
      <w:spacing w:before="240" w:after="240"/>
    </w:pPr>
    <w:rPr>
      <w:iCs/>
      <w:color w:val="404040" w:themeColor="text1" w:themeTint="BF"/>
      <w:sz w:val="36"/>
      <w14:textFill>
        <w14:gradFill>
          <w14:gsLst>
            <w14:gs w14:pos="0">
              <w14:schemeClr w14:val="accent1"/>
            </w14:gs>
            <w14:gs w14:pos="60000">
              <w14:schemeClr w14:val="accent6"/>
            </w14:gs>
            <w14:gs w14:pos="100000">
              <w14:schemeClr w14:val="accent3"/>
            </w14:gs>
          </w14:gsLst>
          <w14:lin w14:ang="0" w14:scaled="0"/>
        </w14:gradFill>
      </w14:textFill>
    </w:rPr>
  </w:style>
  <w:style w:type="character" w:customStyle="1" w:styleId="QuoteChar">
    <w:name w:val="Quote Char"/>
    <w:basedOn w:val="DefaultParagraphFont"/>
    <w:link w:val="Quote"/>
    <w:uiPriority w:val="24"/>
    <w:rsid w:val="00806E2E"/>
    <w:rPr>
      <w:iCs/>
      <w:color w:val="404040" w:themeColor="text1" w:themeTint="BF"/>
      <w:sz w:val="36"/>
      <w:lang w:val="en-US"/>
      <w14:textFill>
        <w14:gradFill>
          <w14:gsLst>
            <w14:gs w14:pos="0">
              <w14:schemeClr w14:val="accent1"/>
            </w14:gs>
            <w14:gs w14:pos="60000">
              <w14:schemeClr w14:val="accent6"/>
            </w14:gs>
            <w14:gs w14:pos="100000">
              <w14:schemeClr w14:val="accent3"/>
            </w14:gs>
          </w14:gsLst>
          <w14:lin w14:ang="0" w14:scaled="0"/>
        </w14:gradFill>
      </w14:textFill>
    </w:rPr>
  </w:style>
  <w:style w:type="paragraph" w:styleId="IntenseQuote">
    <w:name w:val="Intense Quote"/>
    <w:basedOn w:val="Normal"/>
    <w:next w:val="Normal"/>
    <w:link w:val="IntenseQuoteChar"/>
    <w:uiPriority w:val="24"/>
    <w:semiHidden/>
    <w:qFormat/>
    <w:rsid w:val="00494C0E"/>
    <w:pPr>
      <w:pBdr>
        <w:top w:val="single" w:sz="4" w:space="7" w:color="E31937" w:themeColor="accent1"/>
        <w:bottom w:val="single" w:sz="4" w:space="6" w:color="E31937" w:themeColor="accent1"/>
      </w:pBdr>
      <w:shd w:val="clear" w:color="auto" w:fill="E31937" w:themeFill="accent1"/>
      <w:spacing w:before="360" w:after="360"/>
      <w:jc w:val="center"/>
    </w:pPr>
    <w:rPr>
      <w:iCs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24"/>
    <w:semiHidden/>
    <w:rsid w:val="00082192"/>
    <w:rPr>
      <w:iCs/>
      <w:color w:val="FFFFFF" w:themeColor="background1"/>
      <w:sz w:val="20"/>
      <w:shd w:val="clear" w:color="auto" w:fill="E31937" w:themeFill="accent1"/>
    </w:rPr>
  </w:style>
  <w:style w:type="table" w:styleId="TableGridLight">
    <w:name w:val="Grid Table Light"/>
    <w:basedOn w:val="TableNormal"/>
    <w:uiPriority w:val="40"/>
    <w:rsid w:val="00157B4D"/>
    <w:pPr>
      <w:spacing w:after="0" w:line="240" w:lineRule="auto"/>
    </w:pPr>
    <w:tblPr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</w:tblPr>
  </w:style>
  <w:style w:type="table" w:styleId="PlainTable4">
    <w:name w:val="Plain Table 4"/>
    <w:basedOn w:val="TableNormal"/>
    <w:uiPriority w:val="44"/>
    <w:rsid w:val="00FA13A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CD3F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3F1D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3F1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3F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3F1D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CD3F1D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3F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F1D"/>
    <w:rPr>
      <w:rFonts w:ascii="Segoe UI" w:hAnsi="Segoe UI" w:cs="Segoe UI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EB6A40"/>
    <w:rPr>
      <w:rFonts w:asciiTheme="majorHAnsi" w:eastAsiaTheme="majorEastAsia" w:hAnsiTheme="majorHAnsi" w:cstheme="majorBidi"/>
      <w:caps/>
      <w:color w:val="000000" w:themeColor="text1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C383C"/>
    <w:rPr>
      <w:rFonts w:asciiTheme="majorHAnsi" w:eastAsiaTheme="majorEastAsia" w:hAnsiTheme="majorHAnsi" w:cstheme="majorBidi"/>
      <w:b/>
      <w:sz w:val="20"/>
    </w:rPr>
  </w:style>
  <w:style w:type="paragraph" w:customStyle="1" w:styleId="DocumentTitle">
    <w:name w:val="Document Title"/>
    <w:basedOn w:val="Normal"/>
    <w:next w:val="BodyText"/>
    <w:uiPriority w:val="99"/>
    <w:qFormat/>
    <w:rsid w:val="00E67721"/>
    <w:pPr>
      <w:spacing w:after="60" w:line="228" w:lineRule="auto"/>
    </w:pPr>
    <w:rPr>
      <w:sz w:val="56"/>
    </w:rPr>
  </w:style>
  <w:style w:type="paragraph" w:customStyle="1" w:styleId="DocumentType">
    <w:name w:val="Document Type"/>
    <w:basedOn w:val="Normal"/>
    <w:next w:val="BodyText"/>
    <w:uiPriority w:val="99"/>
    <w:qFormat/>
    <w:rsid w:val="00595345"/>
    <w:pPr>
      <w:spacing w:after="0" w:line="240" w:lineRule="auto"/>
    </w:pPr>
    <w:rPr>
      <w:sz w:val="40"/>
    </w:rPr>
  </w:style>
  <w:style w:type="paragraph" w:customStyle="1" w:styleId="DepartmentorOwner">
    <w:name w:val="Department or Owner"/>
    <w:basedOn w:val="Normal"/>
    <w:uiPriority w:val="99"/>
    <w:qFormat/>
    <w:rsid w:val="00D134B9"/>
    <w:pPr>
      <w:spacing w:before="60" w:after="60"/>
    </w:pPr>
    <w:rPr>
      <w:sz w:val="36"/>
    </w:rPr>
  </w:style>
  <w:style w:type="paragraph" w:styleId="Date">
    <w:name w:val="Date"/>
    <w:basedOn w:val="Normal"/>
    <w:next w:val="BodyText"/>
    <w:link w:val="DateChar"/>
    <w:uiPriority w:val="99"/>
    <w:qFormat/>
    <w:rsid w:val="00D134B9"/>
    <w:pPr>
      <w:spacing w:after="0"/>
    </w:pPr>
    <w:rPr>
      <w:sz w:val="24"/>
    </w:rPr>
  </w:style>
  <w:style w:type="character" w:customStyle="1" w:styleId="DateChar">
    <w:name w:val="Date Char"/>
    <w:basedOn w:val="DefaultParagraphFont"/>
    <w:link w:val="Date"/>
    <w:uiPriority w:val="99"/>
    <w:rsid w:val="00D134B9"/>
    <w:rPr>
      <w:sz w:val="24"/>
    </w:rPr>
  </w:style>
  <w:style w:type="paragraph" w:styleId="FootnoteText">
    <w:name w:val="footnote text"/>
    <w:basedOn w:val="Normal"/>
    <w:link w:val="FootnoteTextChar"/>
    <w:uiPriority w:val="34"/>
    <w:qFormat/>
    <w:rsid w:val="0056547E"/>
    <w:pPr>
      <w:spacing w:line="240" w:lineRule="auto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34"/>
    <w:rsid w:val="009C7204"/>
    <w:rPr>
      <w:sz w:val="18"/>
      <w:szCs w:val="20"/>
    </w:rPr>
  </w:style>
  <w:style w:type="paragraph" w:styleId="Signature">
    <w:name w:val="Signature"/>
    <w:basedOn w:val="Normal"/>
    <w:link w:val="SignatureChar"/>
    <w:uiPriority w:val="99"/>
    <w:qFormat/>
    <w:rsid w:val="00580BF2"/>
    <w:pPr>
      <w:spacing w:before="6000" w:after="0"/>
      <w:contextualSpacing/>
    </w:pPr>
  </w:style>
  <w:style w:type="character" w:customStyle="1" w:styleId="SignatureChar">
    <w:name w:val="Signature Char"/>
    <w:basedOn w:val="DefaultParagraphFont"/>
    <w:link w:val="Signature"/>
    <w:uiPriority w:val="99"/>
    <w:rsid w:val="00580BF2"/>
    <w:rPr>
      <w:sz w:val="20"/>
    </w:rPr>
  </w:style>
  <w:style w:type="character" w:styleId="Hyperlink">
    <w:name w:val="Hyperlink"/>
    <w:basedOn w:val="DefaultParagraphFont"/>
    <w:uiPriority w:val="99"/>
    <w:unhideWhenUsed/>
    <w:rsid w:val="00806E2E"/>
    <w:rPr>
      <w:color w:val="5236AB" w:themeColor="accent3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547E"/>
    <w:rPr>
      <w:color w:val="605E5C"/>
      <w:shd w:val="clear" w:color="auto" w:fill="E1DFDD"/>
    </w:rPr>
  </w:style>
  <w:style w:type="paragraph" w:styleId="ListBullet">
    <w:name w:val="List Bullet"/>
    <w:basedOn w:val="Normal"/>
    <w:uiPriority w:val="34"/>
    <w:qFormat/>
    <w:rsid w:val="00660BF5"/>
    <w:pPr>
      <w:numPr>
        <w:numId w:val="11"/>
      </w:numPr>
      <w:contextualSpacing/>
    </w:pPr>
  </w:style>
  <w:style w:type="paragraph" w:styleId="ListBullet2">
    <w:name w:val="List Bullet 2"/>
    <w:basedOn w:val="Normal"/>
    <w:uiPriority w:val="34"/>
    <w:qFormat/>
    <w:rsid w:val="00660BF5"/>
    <w:pPr>
      <w:numPr>
        <w:numId w:val="12"/>
      </w:numPr>
      <w:tabs>
        <w:tab w:val="clear" w:pos="643"/>
        <w:tab w:val="left" w:pos="720"/>
      </w:tabs>
      <w:ind w:left="720"/>
      <w:contextualSpacing/>
    </w:pPr>
  </w:style>
  <w:style w:type="paragraph" w:styleId="ListBullet3">
    <w:name w:val="List Bullet 3"/>
    <w:basedOn w:val="Normal"/>
    <w:uiPriority w:val="34"/>
    <w:qFormat/>
    <w:rsid w:val="00660BF5"/>
    <w:pPr>
      <w:numPr>
        <w:numId w:val="13"/>
      </w:numPr>
      <w:tabs>
        <w:tab w:val="clear" w:pos="926"/>
        <w:tab w:val="left" w:pos="1080"/>
      </w:tabs>
      <w:ind w:left="1080"/>
      <w:contextualSpacing/>
    </w:pPr>
  </w:style>
  <w:style w:type="paragraph" w:customStyle="1" w:styleId="TableText">
    <w:name w:val="Table Text"/>
    <w:basedOn w:val="Normal"/>
    <w:uiPriority w:val="29"/>
    <w:qFormat/>
    <w:rsid w:val="00F47BF0"/>
    <w:pPr>
      <w:spacing w:before="120" w:line="240" w:lineRule="auto"/>
    </w:pPr>
  </w:style>
  <w:style w:type="paragraph" w:customStyle="1" w:styleId="TableSubtitle">
    <w:name w:val="Table Subtitle"/>
    <w:basedOn w:val="TableText"/>
    <w:uiPriority w:val="29"/>
    <w:qFormat/>
    <w:rsid w:val="00F47BF0"/>
    <w:rPr>
      <w:b/>
    </w:rPr>
  </w:style>
  <w:style w:type="paragraph" w:customStyle="1" w:styleId="SectionTitle">
    <w:name w:val="Section Title"/>
    <w:basedOn w:val="DocumentTitle"/>
    <w:next w:val="BodyText"/>
    <w:uiPriority w:val="99"/>
    <w:qFormat/>
    <w:rsid w:val="00F47BF0"/>
    <w:pPr>
      <w:spacing w:before="360"/>
    </w:pPr>
  </w:style>
  <w:style w:type="paragraph" w:styleId="TOCHeading">
    <w:name w:val="TOC Heading"/>
    <w:basedOn w:val="Heading1"/>
    <w:next w:val="Normal"/>
    <w:uiPriority w:val="39"/>
    <w:unhideWhenUsed/>
    <w:qFormat/>
    <w:rsid w:val="00E67721"/>
    <w:pPr>
      <w:pageBreakBefore/>
      <w:numPr>
        <w:numId w:val="0"/>
      </w:numPr>
      <w:spacing w:before="0"/>
      <w:outlineLvl w:val="9"/>
    </w:pPr>
    <w:rPr>
      <w:color w:val="auto"/>
    </w:rPr>
  </w:style>
  <w:style w:type="paragraph" w:styleId="TOC1">
    <w:name w:val="toc 1"/>
    <w:basedOn w:val="Normal"/>
    <w:next w:val="Normal"/>
    <w:autoRedefine/>
    <w:uiPriority w:val="39"/>
    <w:unhideWhenUsed/>
    <w:rsid w:val="00282121"/>
    <w:pPr>
      <w:tabs>
        <w:tab w:val="left" w:pos="480"/>
        <w:tab w:val="right" w:leader="underscore" w:pos="10070"/>
      </w:tabs>
      <w:spacing w:before="240" w:line="240" w:lineRule="auto"/>
    </w:pPr>
    <w:rPr>
      <w:b/>
      <w:color w:val="E31937" w:themeColor="accent1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5B5A5F"/>
    <w:pPr>
      <w:tabs>
        <w:tab w:val="left" w:pos="1440"/>
        <w:tab w:val="right" w:leader="underscore" w:pos="10070"/>
      </w:tabs>
      <w:spacing w:line="240" w:lineRule="auto"/>
      <w:ind w:left="480"/>
    </w:pPr>
  </w:style>
  <w:style w:type="paragraph" w:styleId="TOC3">
    <w:name w:val="toc 3"/>
    <w:basedOn w:val="Normal"/>
    <w:next w:val="Normal"/>
    <w:autoRedefine/>
    <w:uiPriority w:val="39"/>
    <w:unhideWhenUsed/>
    <w:rsid w:val="005B5A5F"/>
    <w:pPr>
      <w:tabs>
        <w:tab w:val="left" w:pos="1440"/>
        <w:tab w:val="right" w:leader="underscore" w:pos="10070"/>
      </w:tabs>
      <w:spacing w:line="240" w:lineRule="auto"/>
      <w:ind w:left="480"/>
    </w:pPr>
  </w:style>
  <w:style w:type="character" w:styleId="Emphasis">
    <w:name w:val="Emphasis"/>
    <w:basedOn w:val="DefaultParagraphFont"/>
    <w:uiPriority w:val="19"/>
    <w:qFormat/>
    <w:rsid w:val="009A28C7"/>
    <w:rPr>
      <w:i/>
      <w:iCs/>
    </w:rPr>
  </w:style>
  <w:style w:type="character" w:styleId="Strong">
    <w:name w:val="Strong"/>
    <w:basedOn w:val="DefaultParagraphFont"/>
    <w:uiPriority w:val="22"/>
    <w:qFormat/>
    <w:rsid w:val="009A28C7"/>
    <w:rPr>
      <w:b/>
      <w:bCs/>
    </w:rPr>
  </w:style>
  <w:style w:type="paragraph" w:styleId="BodyText">
    <w:name w:val="Body Text"/>
    <w:basedOn w:val="Normal"/>
    <w:link w:val="BodyTextChar"/>
    <w:qFormat/>
    <w:rsid w:val="008A1B7B"/>
  </w:style>
  <w:style w:type="character" w:customStyle="1" w:styleId="BodyTextChar">
    <w:name w:val="Body Text Char"/>
    <w:basedOn w:val="DefaultParagraphFont"/>
    <w:link w:val="BodyText"/>
    <w:rsid w:val="009C7204"/>
    <w:rPr>
      <w:sz w:val="20"/>
    </w:rPr>
  </w:style>
  <w:style w:type="paragraph" w:styleId="BlockText">
    <w:name w:val="Block Text"/>
    <w:basedOn w:val="Normal"/>
    <w:uiPriority w:val="24"/>
    <w:qFormat/>
    <w:rsid w:val="00082192"/>
    <w:pPr>
      <w:pBdr>
        <w:top w:val="single" w:sz="2" w:space="7" w:color="E31937" w:themeColor="accent1"/>
        <w:left w:val="single" w:sz="2" w:space="0" w:color="E31937" w:themeColor="accent1"/>
        <w:bottom w:val="single" w:sz="2" w:space="6" w:color="E31937" w:themeColor="accent1"/>
        <w:right w:val="single" w:sz="2" w:space="0" w:color="E31937" w:themeColor="accent1"/>
      </w:pBdr>
      <w:shd w:val="clear" w:color="auto" w:fill="E31937" w:themeFill="accent1"/>
      <w:spacing w:before="360" w:after="360"/>
      <w:jc w:val="center"/>
    </w:pPr>
    <w:rPr>
      <w:rFonts w:eastAsiaTheme="minorEastAsia"/>
      <w:color w:val="FFFFFF" w:themeColor="background1"/>
    </w:rPr>
  </w:style>
  <w:style w:type="paragraph" w:customStyle="1" w:styleId="TableHeading">
    <w:name w:val="Table Heading"/>
    <w:basedOn w:val="TableText"/>
    <w:uiPriority w:val="29"/>
    <w:qFormat/>
    <w:rsid w:val="00FE3988"/>
  </w:style>
  <w:style w:type="character" w:styleId="PlaceholderText">
    <w:name w:val="Placeholder Text"/>
    <w:basedOn w:val="DefaultParagraphFont"/>
    <w:uiPriority w:val="99"/>
    <w:semiHidden/>
    <w:rsid w:val="0062312C"/>
    <w:rPr>
      <w:color w:val="808080"/>
    </w:rPr>
  </w:style>
  <w:style w:type="character" w:customStyle="1" w:styleId="Heading7Char">
    <w:name w:val="Heading 7 Char"/>
    <w:basedOn w:val="DefaultParagraphFont"/>
    <w:link w:val="Heading7"/>
    <w:uiPriority w:val="9"/>
    <w:rsid w:val="00CC383C"/>
    <w:rPr>
      <w:rFonts w:asciiTheme="majorHAnsi" w:eastAsiaTheme="majorEastAsia" w:hAnsiTheme="majorHAnsi" w:cstheme="majorBidi"/>
      <w:iCs/>
      <w:caps/>
      <w:sz w:val="20"/>
    </w:rPr>
  </w:style>
  <w:style w:type="character" w:customStyle="1" w:styleId="Heading8Char">
    <w:name w:val="Heading 8 Char"/>
    <w:aliases w:val="Chart title Char"/>
    <w:basedOn w:val="DefaultParagraphFont"/>
    <w:link w:val="Heading8"/>
    <w:uiPriority w:val="9"/>
    <w:rsid w:val="00413EE3"/>
    <w:rPr>
      <w:rFonts w:asciiTheme="majorHAnsi" w:eastAsiaTheme="majorEastAsia" w:hAnsiTheme="majorHAnsi" w:cstheme="majorBidi"/>
      <w:b/>
      <w:sz w:val="20"/>
      <w:szCs w:val="21"/>
    </w:rPr>
  </w:style>
  <w:style w:type="character" w:customStyle="1" w:styleId="Heading9Char">
    <w:name w:val="Heading 9 Char"/>
    <w:aliases w:val="Appendix Heading 1 Char"/>
    <w:basedOn w:val="DefaultParagraphFont"/>
    <w:link w:val="Heading9"/>
    <w:uiPriority w:val="9"/>
    <w:rsid w:val="00413EE3"/>
    <w:rPr>
      <w:rFonts w:asciiTheme="majorHAnsi" w:eastAsiaTheme="majorEastAsia" w:hAnsiTheme="majorHAnsi" w:cstheme="majorBidi"/>
      <w:iCs/>
      <w:sz w:val="48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5B5A5F"/>
    <w:pPr>
      <w:tabs>
        <w:tab w:val="left" w:pos="1440"/>
        <w:tab w:val="right" w:leader="underscore" w:pos="10070"/>
      </w:tabs>
      <w:spacing w:after="100"/>
      <w:ind w:left="480"/>
    </w:pPr>
  </w:style>
  <w:style w:type="paragraph" w:customStyle="1" w:styleId="FigureHeading">
    <w:name w:val="Figure Heading"/>
    <w:basedOn w:val="TableHeading"/>
    <w:uiPriority w:val="25"/>
    <w:qFormat/>
    <w:rsid w:val="00806E2E"/>
    <w:pPr>
      <w:spacing w:before="240" w:after="40"/>
    </w:pPr>
    <w:rPr>
      <w:color w:val="5236AB" w:themeColor="accent3"/>
    </w:rPr>
  </w:style>
  <w:style w:type="paragraph" w:customStyle="1" w:styleId="AppendixHeading2">
    <w:name w:val="Appendix Heading 2"/>
    <w:basedOn w:val="Normal"/>
    <w:next w:val="BodyText"/>
    <w:uiPriority w:val="10"/>
    <w:qFormat/>
    <w:rsid w:val="00F87298"/>
    <w:pPr>
      <w:keepNext/>
      <w:keepLines/>
      <w:numPr>
        <w:ilvl w:val="1"/>
        <w:numId w:val="15"/>
      </w:numPr>
      <w:spacing w:before="320" w:line="240" w:lineRule="auto"/>
    </w:pPr>
    <w:rPr>
      <w:b/>
      <w:sz w:val="32"/>
    </w:rPr>
  </w:style>
  <w:style w:type="paragraph" w:customStyle="1" w:styleId="AppendixHeading3">
    <w:name w:val="Appendix Heading 3"/>
    <w:basedOn w:val="Normal"/>
    <w:next w:val="BodyText"/>
    <w:uiPriority w:val="10"/>
    <w:qFormat/>
    <w:rsid w:val="00F87298"/>
    <w:pPr>
      <w:keepNext/>
      <w:keepLines/>
      <w:numPr>
        <w:ilvl w:val="2"/>
        <w:numId w:val="15"/>
      </w:numPr>
      <w:spacing w:before="240" w:line="240" w:lineRule="auto"/>
    </w:pPr>
    <w:rPr>
      <w:sz w:val="28"/>
    </w:rPr>
  </w:style>
  <w:style w:type="paragraph" w:customStyle="1" w:styleId="AppendixHeading4">
    <w:name w:val="Appendix Heading 4"/>
    <w:basedOn w:val="Normal"/>
    <w:next w:val="BodyText"/>
    <w:uiPriority w:val="10"/>
    <w:qFormat/>
    <w:rsid w:val="00F87298"/>
    <w:pPr>
      <w:keepNext/>
      <w:keepLines/>
      <w:numPr>
        <w:ilvl w:val="3"/>
        <w:numId w:val="15"/>
      </w:numPr>
      <w:spacing w:before="180" w:after="80" w:line="240" w:lineRule="auto"/>
    </w:pPr>
    <w:rPr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9411E3"/>
    <w:rPr>
      <w:color w:val="5236AB" w:themeColor="followedHyperlink"/>
      <w:u w:val="single"/>
    </w:rPr>
  </w:style>
  <w:style w:type="character" w:customStyle="1" w:styleId="ConfidentialityType">
    <w:name w:val="Confidentiality Type"/>
    <w:basedOn w:val="DefaultParagraphFont"/>
    <w:uiPriority w:val="99"/>
    <w:semiHidden/>
    <w:rsid w:val="00713328"/>
  </w:style>
  <w:style w:type="table" w:customStyle="1" w:styleId="TableHighlight">
    <w:name w:val="Table Highlight"/>
    <w:basedOn w:val="TableNormal"/>
    <w:uiPriority w:val="99"/>
    <w:rsid w:val="004923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color w:val="FFFFFF" w:themeColor="background1"/>
      </w:rPr>
      <w:tblPr/>
      <w:tcPr>
        <w:shd w:val="clear" w:color="auto" w:fill="5236AB" w:themeFill="accent3"/>
      </w:tcPr>
    </w:tblStylePr>
    <w:tblStylePr w:type="firstCol">
      <w:rPr>
        <w:color w:val="FFFFFF" w:themeColor="background1"/>
      </w:rPr>
      <w:tblPr/>
      <w:tcPr>
        <w:shd w:val="clear" w:color="auto" w:fill="927DD6" w:themeFill="accent3" w:themeFillTint="99"/>
      </w:tcPr>
    </w:tblStylePr>
  </w:style>
  <w:style w:type="paragraph" w:customStyle="1" w:styleId="Code">
    <w:name w:val="Code"/>
    <w:basedOn w:val="BlockText"/>
    <w:qFormat/>
    <w:rsid w:val="00607536"/>
    <w:pPr>
      <w:pBdr>
        <w:top w:val="single" w:sz="2" w:space="7" w:color="000000" w:themeColor="text1"/>
        <w:left w:val="single" w:sz="2" w:space="0" w:color="000000" w:themeColor="text1"/>
        <w:bottom w:val="single" w:sz="2" w:space="6" w:color="000000" w:themeColor="text1"/>
        <w:right w:val="single" w:sz="2" w:space="0" w:color="000000" w:themeColor="text1"/>
      </w:pBdr>
      <w:shd w:val="clear" w:color="auto" w:fill="A5A5A5" w:themeFill="text2" w:themeFillTint="99"/>
    </w:pPr>
    <w:rPr>
      <w:b/>
      <w:i/>
      <w:color w:val="auto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9957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241157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456783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7650591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742679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9007554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86200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1510260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64685625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201383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8317246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115783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5334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8701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79344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8359911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62734738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46248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948550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82604331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188286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774414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2086927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944749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7699308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8277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54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9779625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2934583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586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45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310242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4087212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3323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726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033567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1806344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4997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626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139579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611584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93752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hyperlink" Target="https://www.cgi.co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3.xml"/><Relationship Id="rId10" Type="http://schemas.openxmlformats.org/officeDocument/2006/relationships/image" Target="media/image2.emf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s://www.cgi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sse\LongFilepathShorterner\diagrams\CGI_Basic_long_template_A4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DBE18866765429F9FFE0AE22AA877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50FB86-BCEF-4EA7-A7B4-9942254CEF2C}"/>
      </w:docPartPr>
      <w:docPartBody>
        <w:p w:rsidR="00552A11" w:rsidRDefault="00D244E3">
          <w:pPr>
            <w:pStyle w:val="8DBE18866765429F9FFE0AE22AA87749"/>
          </w:pPr>
          <w:r w:rsidRPr="00AE694E">
            <w:rPr>
              <w:rStyle w:val="ConfidentialityType"/>
            </w:rPr>
            <w:t>[</w:t>
          </w:r>
          <w:r w:rsidRPr="00AE694E">
            <w:rPr>
              <w:rStyle w:val="ConfidentialityType"/>
              <w:highlight w:val="yellow"/>
            </w:rPr>
            <w:t>Security Classification</w:t>
          </w:r>
          <w:r w:rsidRPr="00AE694E">
            <w:rPr>
              <w:rStyle w:val="ConfidentialityType"/>
            </w:rPr>
            <w:t>]</w:t>
          </w:r>
        </w:p>
      </w:docPartBody>
    </w:docPart>
    <w:docPart>
      <w:docPartPr>
        <w:name w:val="7CB1F7AEC1374553B4B093091D30DB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2FE74C-4F88-4F30-A9A3-A229D5BFC865}"/>
      </w:docPartPr>
      <w:docPartBody>
        <w:p w:rsidR="00552A11" w:rsidRDefault="00D244E3">
          <w:pPr>
            <w:pStyle w:val="7CB1F7AEC1374553B4B093091D30DB0B"/>
          </w:pPr>
          <w:r w:rsidRPr="00AE694E">
            <w:rPr>
              <w:rStyle w:val="PlaceholderText"/>
            </w:rPr>
            <w:t>[20XX]</w:t>
          </w:r>
        </w:p>
      </w:docPartBody>
    </w:docPart>
    <w:docPart>
      <w:docPartPr>
        <w:name w:val="9844C43AC9354085811AD596CE37D7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C99B06-165E-4D15-9D77-4A28A0C2CCA4}"/>
      </w:docPartPr>
      <w:docPartBody>
        <w:p w:rsidR="00552A11" w:rsidRDefault="00D244E3">
          <w:pPr>
            <w:pStyle w:val="9844C43AC9354085811AD596CE37D7BF"/>
          </w:pPr>
          <w:r w:rsidRPr="00AE694E">
            <w:rPr>
              <w:rStyle w:val="PlaceholderText"/>
            </w:rPr>
            <w:t>[</w:t>
          </w:r>
          <w:r>
            <w:rPr>
              <w:rStyle w:val="PlaceholderText"/>
              <w:highlight w:val="yellow"/>
            </w:rPr>
            <w:t>Document title</w:t>
          </w:r>
          <w:r w:rsidRPr="00AE694E">
            <w:rPr>
              <w:rStyle w:val="PlaceholderText"/>
            </w:rPr>
            <w:t>]</w:t>
          </w:r>
        </w:p>
      </w:docPartBody>
    </w:docPart>
    <w:docPart>
      <w:docPartPr>
        <w:name w:val="D62BC9813F5148489F7C932B2AEC7D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23A2E5-F7A7-4EC8-BD1F-C974C62FA813}"/>
      </w:docPartPr>
      <w:docPartBody>
        <w:p w:rsidR="00552A11" w:rsidRDefault="00D244E3">
          <w:pPr>
            <w:pStyle w:val="D62BC9813F5148489F7C932B2AEC7DE5"/>
          </w:pPr>
          <w:r w:rsidRPr="00AE694E">
            <w:t>[</w:t>
          </w:r>
          <w:r w:rsidRPr="00AE694E">
            <w:rPr>
              <w:highlight w:val="yellow"/>
            </w:rPr>
            <w:t>Date</w:t>
          </w:r>
          <w:r w:rsidRPr="00AE694E">
            <w:t>]</w:t>
          </w:r>
        </w:p>
      </w:docPartBody>
    </w:docPart>
    <w:docPart>
      <w:docPartPr>
        <w:name w:val="EA90B6B788354DDB88316FA10159AA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C8BB0C-1D4F-42F5-9598-CCD8A8824636}"/>
      </w:docPartPr>
      <w:docPartBody>
        <w:p w:rsidR="00552A11" w:rsidRDefault="00D244E3">
          <w:pPr>
            <w:pStyle w:val="EA90B6B788354DDB88316FA10159AAEB"/>
          </w:pPr>
          <w:r w:rsidRPr="002F6BBB">
            <w:rPr>
              <w:rStyle w:val="PlaceholderText"/>
            </w:rPr>
            <w:t>[Abstract]</w:t>
          </w:r>
        </w:p>
      </w:docPartBody>
    </w:docPart>
    <w:docPart>
      <w:docPartPr>
        <w:name w:val="803677A1DD044665BA795EB857B013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83CB38-3EED-4B86-9DB4-4D87CD296E45}"/>
      </w:docPartPr>
      <w:docPartBody>
        <w:p w:rsidR="00552A11" w:rsidRDefault="00D244E3">
          <w:pPr>
            <w:pStyle w:val="803677A1DD044665BA795EB857B013DA"/>
          </w:pPr>
          <w:r w:rsidRPr="00A06EEB">
            <w:rPr>
              <w:rStyle w:val="PlaceholderText"/>
            </w:rPr>
            <w:t>[Title]</w:t>
          </w:r>
        </w:p>
      </w:docPartBody>
    </w:docPart>
    <w:docPart>
      <w:docPartPr>
        <w:name w:val="D44C2C197D8A44A5B4F0054B303D75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4F850C-44A8-4931-9C10-D866DCD57BBA}"/>
      </w:docPartPr>
      <w:docPartBody>
        <w:p w:rsidR="00552A11" w:rsidRDefault="00D244E3">
          <w:pPr>
            <w:pStyle w:val="D44C2C197D8A44A5B4F0054B303D7561"/>
          </w:pPr>
          <w:r w:rsidRPr="00653C61">
            <w:t>Response Number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4E3"/>
    <w:rsid w:val="000161D0"/>
    <w:rsid w:val="00073DE8"/>
    <w:rsid w:val="000952EA"/>
    <w:rsid w:val="00552A11"/>
    <w:rsid w:val="00D24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nfidentialityType">
    <w:name w:val="Confidentiality Type"/>
    <w:basedOn w:val="DefaultParagraphFont"/>
    <w:uiPriority w:val="99"/>
  </w:style>
  <w:style w:type="paragraph" w:customStyle="1" w:styleId="8DBE18866765429F9FFE0AE22AA87749">
    <w:name w:val="8DBE18866765429F9FFE0AE22AA8774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7CB1F7AEC1374553B4B093091D30DB0B">
    <w:name w:val="7CB1F7AEC1374553B4B093091D30DB0B"/>
  </w:style>
  <w:style w:type="paragraph" w:customStyle="1" w:styleId="9844C43AC9354085811AD596CE37D7BF">
    <w:name w:val="9844C43AC9354085811AD596CE37D7BF"/>
  </w:style>
  <w:style w:type="paragraph" w:customStyle="1" w:styleId="D62BC9813F5148489F7C932B2AEC7DE5">
    <w:name w:val="D62BC9813F5148489F7C932B2AEC7DE5"/>
  </w:style>
  <w:style w:type="paragraph" w:customStyle="1" w:styleId="EA90B6B788354DDB88316FA10159AAEB">
    <w:name w:val="EA90B6B788354DDB88316FA10159AAEB"/>
  </w:style>
  <w:style w:type="paragraph" w:customStyle="1" w:styleId="803677A1DD044665BA795EB857B013DA">
    <w:name w:val="803677A1DD044665BA795EB857B013DA"/>
  </w:style>
  <w:style w:type="paragraph" w:customStyle="1" w:styleId="D44C2C197D8A44A5B4F0054B303D7561">
    <w:name w:val="D44C2C197D8A44A5B4F0054B303D756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GI Colors - 2020">
      <a:dk1>
        <a:srgbClr val="000000"/>
      </a:dk1>
      <a:lt1>
        <a:srgbClr val="FFFFFF"/>
      </a:lt1>
      <a:dk2>
        <a:srgbClr val="696969"/>
      </a:dk2>
      <a:lt2>
        <a:srgbClr val="FFFFFF"/>
      </a:lt2>
      <a:accent1>
        <a:srgbClr val="E31937"/>
      </a:accent1>
      <a:accent2>
        <a:srgbClr val="FFCDD2"/>
      </a:accent2>
      <a:accent3>
        <a:srgbClr val="5236AB"/>
      </a:accent3>
      <a:accent4>
        <a:srgbClr val="991F3D"/>
      </a:accent4>
      <a:accent5>
        <a:srgbClr val="FFC399"/>
      </a:accent5>
      <a:accent6>
        <a:srgbClr val="A82465"/>
      </a:accent6>
      <a:hlink>
        <a:srgbClr val="5236AB"/>
      </a:hlink>
      <a:folHlink>
        <a:srgbClr val="5236AB"/>
      </a:folHlink>
    </a:clrScheme>
    <a:fontScheme name="CGI Fonts - 2020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2024-02-07T00:00:00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F5A138-FB17-4138-A21F-7B2B903371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CGI_Basic_long_template_A4.dotx</Template>
  <TotalTime>283</TotalTime>
  <Pages>12</Pages>
  <Words>1672</Words>
  <Characters>9534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Jesse Tsang</dc:creator>
  <cp:keywords/>
  <dc:description/>
  <cp:lastModifiedBy>Jesse Tsang</cp:lastModifiedBy>
  <cp:revision>12</cp:revision>
  <cp:lastPrinted>2020-11-24T18:18:00Z</cp:lastPrinted>
  <dcterms:created xsi:type="dcterms:W3CDTF">2024-02-07T17:00:00Z</dcterms:created>
  <dcterms:modified xsi:type="dcterms:W3CDTF">2024-02-08T16:58:00Z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">
    <vt:lpwstr>Client name</vt:lpwstr>
  </property>
</Properties>
</file>